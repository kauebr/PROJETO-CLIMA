
<file path=[Content_Types].xml><?xml version="1.0" encoding="utf-8"?>
<Types xmlns="http://schemas.openxmlformats.org/package/2006/content-types"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DF8C8" w14:textId="3C2E7081" w:rsidR="00D077E9" w:rsidRPr="004F0028" w:rsidRDefault="008F02E5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397CF000" wp14:editId="6B8D3EA5">
            <wp:simplePos x="0" y="0"/>
            <wp:positionH relativeFrom="column">
              <wp:posOffset>-749635</wp:posOffset>
            </wp:positionH>
            <wp:positionV relativeFrom="page">
              <wp:align>top</wp:align>
            </wp:positionV>
            <wp:extent cx="7760970" cy="723900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344" cy="7239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4F0028" w14:paraId="2827B9F7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77E1CC7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47C389DD" wp14:editId="6DEF711D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B5D263" w14:textId="7826DA2A" w:rsidR="00C325E7" w:rsidRPr="00866A33" w:rsidRDefault="00C325E7" w:rsidP="00147236">
                                  <w:pPr>
                                    <w:pStyle w:val="Ttulo"/>
                                    <w:rPr>
                                      <w:color w:val="002060"/>
                                      <w:lang w:val="pt-BR" w:bidi="pt-BR"/>
                                    </w:rPr>
                                  </w:pPr>
                                  <w:r w:rsidRPr="00866A33">
                                    <w:rPr>
                                      <w:color w:val="002060"/>
                                      <w:lang w:val="pt-BR" w:bidi="pt-BR"/>
                                    </w:rPr>
                                    <w:t xml:space="preserve">Projeto Clima </w:t>
                                  </w:r>
                                </w:p>
                                <w:p w14:paraId="058C74EC" w14:textId="25AEE432" w:rsidR="006A44F6" w:rsidRPr="00866A33" w:rsidRDefault="006A44F6" w:rsidP="00147236">
                                  <w:pPr>
                                    <w:pStyle w:val="Ttulo"/>
                                    <w:rPr>
                                      <w:color w:val="002060"/>
                                      <w:lang w:val="pt-BR" w:bidi="pt-BR"/>
                                    </w:rPr>
                                  </w:pPr>
                                  <w:r w:rsidRPr="00866A33">
                                    <w:rPr>
                                      <w:color w:val="002060"/>
                                      <w:lang w:val="pt-BR" w:bidi="pt-BR"/>
                                    </w:rPr>
                                    <w:t>Mudanças Climáticas.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7C389D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" filled="f" stroked="f" strokeweight=".5pt">
                      <v:textbox>
                        <w:txbxContent>
                          <w:p w14:paraId="0FB5D263" w14:textId="7826DA2A" w:rsidR="00C325E7" w:rsidRPr="00866A33" w:rsidRDefault="00C325E7" w:rsidP="00147236">
                            <w:pPr>
                              <w:pStyle w:val="Ttulo"/>
                              <w:rPr>
                                <w:color w:val="002060"/>
                                <w:lang w:val="pt-BR" w:bidi="pt-BR"/>
                              </w:rPr>
                            </w:pPr>
                            <w:r w:rsidRPr="00866A33">
                              <w:rPr>
                                <w:color w:val="002060"/>
                                <w:lang w:val="pt-BR" w:bidi="pt-BR"/>
                              </w:rPr>
                              <w:t xml:space="preserve">Projeto Clima </w:t>
                            </w:r>
                          </w:p>
                          <w:p w14:paraId="058C74EC" w14:textId="25AEE432" w:rsidR="006A44F6" w:rsidRPr="00866A33" w:rsidRDefault="006A44F6" w:rsidP="00147236">
                            <w:pPr>
                              <w:pStyle w:val="Ttulo"/>
                              <w:rPr>
                                <w:color w:val="002060"/>
                                <w:lang w:val="pt-BR" w:bidi="pt-BR"/>
                              </w:rPr>
                            </w:pPr>
                            <w:r w:rsidRPr="00866A33">
                              <w:rPr>
                                <w:color w:val="002060"/>
                                <w:lang w:val="pt-BR" w:bidi="pt-BR"/>
                              </w:rPr>
                              <w:t>Mudanças Climáticas.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22A52F" w14:textId="77777777" w:rsidR="00D077E9" w:rsidRPr="00866A33" w:rsidRDefault="00D077E9" w:rsidP="00AB02A7">
            <w:pPr>
              <w:rPr>
                <w:color w:val="FF0000"/>
                <w:lang w:val="pt-BR"/>
              </w:rPr>
            </w:pPr>
            <w:r w:rsidRPr="00866A33">
              <w:rPr>
                <w:noProof/>
                <w:color w:val="FF0000"/>
                <w:lang w:val="pt-BR" w:bidi="pt-BR"/>
              </w:rPr>
              <mc:AlternateContent>
                <mc:Choice Requires="wps">
                  <w:drawing>
                    <wp:inline distT="0" distB="0" distL="0" distR="0" wp14:anchorId="38B64C81" wp14:editId="254E35A7">
                      <wp:extent cx="3029803" cy="19050"/>
                      <wp:effectExtent l="19050" t="19050" r="37465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29803" cy="1905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9819761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38.5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" strokecolor="#7030a0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14:paraId="4506FA62" w14:textId="77777777" w:rsidTr="004F0028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71613EC" w14:textId="5C9ECE84" w:rsidR="00D077E9" w:rsidRPr="004F0028" w:rsidRDefault="0087527E" w:rsidP="00AB02A7">
            <w:pPr>
              <w:rPr>
                <w:noProof/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2A460044" wp14:editId="53307BD8">
                      <wp:simplePos x="0" y="0"/>
                      <wp:positionH relativeFrom="column">
                        <wp:posOffset>-184457</wp:posOffset>
                      </wp:positionH>
                      <wp:positionV relativeFrom="page">
                        <wp:posOffset>-2791569</wp:posOffset>
                      </wp:positionV>
                      <wp:extent cx="3938905" cy="9553903"/>
                      <wp:effectExtent l="0" t="0" r="4445" b="9525"/>
                      <wp:wrapNone/>
                      <wp:docPr id="3" name="Retângulo 3" descr="retângulo branco para o texto na cap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955390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760320" id="Retângulo 3" o:spid="_x0000_s1026" alt="retângulo branco para o texto na capa" style="position:absolute;margin-left:-14.5pt;margin-top:-219.8pt;width:310.15pt;height:752.3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" fillcolor="white [3212]" stroked="f" strokeweight="2pt">
                      <w10:wrap anchory="page"/>
                    </v:rect>
                  </w:pict>
                </mc:Fallback>
              </mc:AlternateContent>
            </w:r>
          </w:p>
        </w:tc>
      </w:tr>
      <w:tr w:rsidR="00D077E9" w:rsidRPr="004F0028" w14:paraId="50268205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25181A8D4B874002AC1F43BCD030854E"/>
              </w:placeholder>
              <w15:appearance w15:val="hidden"/>
            </w:sdtPr>
            <w:sdtContent>
              <w:p w14:paraId="37C05D8A" w14:textId="1F18C4B2"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866A33">
                  <w:rPr>
                    <w:rStyle w:val="SubttuloChar"/>
                    <w:b w:val="0"/>
                    <w:noProof/>
                    <w:lang w:val="pt-BR" w:bidi="pt-BR"/>
                  </w:rPr>
                  <w:t>6 de dezembro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</w:p>
            </w:sdtContent>
          </w:sdt>
          <w:p w14:paraId="69D14C19" w14:textId="7E303AA2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inline distT="0" distB="0" distL="0" distR="0" wp14:anchorId="0EBEE37F" wp14:editId="68A67B33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A8DB953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615A8A" w14:textId="0F66A3AE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3ADB127C" w14:textId="316C3984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72C856F4" w14:textId="320EA7DD" w:rsidR="0087527E" w:rsidRPr="0087527E" w:rsidRDefault="00C325E7" w:rsidP="0087527E">
            <w:pPr>
              <w:rPr>
                <w:lang w:val="pt-BR"/>
              </w:rPr>
            </w:pPr>
            <w:r>
              <w:rPr>
                <w:lang w:val="pt-BR"/>
              </w:rPr>
              <w:t xml:space="preserve">Breve estudo sobre as causas e consequências do aquecimento global suas principais variáveis </w:t>
            </w:r>
          </w:p>
          <w:p w14:paraId="0ABCD00C" w14:textId="712AA379" w:rsidR="0087527E" w:rsidRPr="0087527E" w:rsidRDefault="0087527E" w:rsidP="0087527E">
            <w:pPr>
              <w:rPr>
                <w:lang w:val="pt-BR"/>
              </w:rPr>
            </w:pPr>
            <w:r w:rsidRPr="0087527E">
              <w:rPr>
                <w:lang w:val="pt-BR"/>
              </w:rPr>
              <w:t>Huan Barros</w:t>
            </w:r>
          </w:p>
          <w:p w14:paraId="4F8EAAB3" w14:textId="351468DB" w:rsidR="00866A33" w:rsidRDefault="0087527E" w:rsidP="00866A33">
            <w:pPr>
              <w:rPr>
                <w:lang w:val="pt-BR"/>
              </w:rPr>
            </w:pPr>
            <w:r w:rsidRPr="0087527E">
              <w:rPr>
                <w:lang w:val="pt-BR"/>
              </w:rPr>
              <w:t>Kau</w:t>
            </w:r>
            <w:r w:rsidR="00866A33">
              <w:rPr>
                <w:lang w:val="pt-BR"/>
              </w:rPr>
              <w:t>ê</w:t>
            </w:r>
            <w:r w:rsidRPr="0087527E">
              <w:rPr>
                <w:lang w:val="pt-BR"/>
              </w:rPr>
              <w:t xml:space="preserve"> Mandarino </w:t>
            </w:r>
          </w:p>
          <w:p w14:paraId="6BE1CA9B" w14:textId="015C962F" w:rsidR="00D077E9" w:rsidRPr="004F0028" w:rsidRDefault="0087527E" w:rsidP="00866A33">
            <w:pPr>
              <w:rPr>
                <w:noProof/>
                <w:sz w:val="10"/>
                <w:szCs w:val="10"/>
                <w:lang w:val="pt-BR"/>
              </w:rPr>
            </w:pPr>
            <w:r w:rsidRPr="0087527E">
              <w:rPr>
                <w:lang w:val="pt-BR"/>
              </w:rPr>
              <w:t>Luigi Bassorici</w:t>
            </w:r>
          </w:p>
        </w:tc>
      </w:tr>
    </w:tbl>
    <w:p w14:paraId="7056E616" w14:textId="395310EB" w:rsidR="00D077E9" w:rsidRPr="004F0028" w:rsidRDefault="00AB02A7">
      <w:pPr>
        <w:spacing w:after="200"/>
        <w:rPr>
          <w:lang w:val="pt-BR"/>
        </w:rPr>
      </w:pPr>
      <w:r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FE824B9" wp14:editId="5DECA1AA">
                <wp:simplePos x="0" y="0"/>
                <wp:positionH relativeFrom="column">
                  <wp:posOffset>-744485</wp:posOffset>
                </wp:positionH>
                <wp:positionV relativeFrom="page">
                  <wp:posOffset>7506269</wp:posOffset>
                </wp:positionV>
                <wp:extent cx="7760970" cy="3316406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16406"/>
                        </a:xfrm>
                        <a:prstGeom prst="rect">
                          <a:avLst/>
                        </a:prstGeom>
                        <a:solidFill>
                          <a:srgbClr val="5A52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569ACF" w14:textId="77777777" w:rsidR="0087527E" w:rsidRDefault="0087527E" w:rsidP="008752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824B9" id="Retângulo 2" o:spid="_x0000_s1027" alt="retângulo colorido" style="position:absolute;margin-left:-58.6pt;margin-top:591.05pt;width:611.1pt;height:261.1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" fillcolor="#5a52c8" stroked="f" strokeweight="2pt">
                <v:textbox>
                  <w:txbxContent>
                    <w:p w14:paraId="65569ACF" w14:textId="77777777" w:rsidR="0087527E" w:rsidRDefault="0087527E" w:rsidP="0087527E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50C5C5E3" w14:textId="45D144CA" w:rsidR="00D077E9" w:rsidRPr="004F0028" w:rsidRDefault="00A012A9" w:rsidP="00D077E9">
      <w:pPr>
        <w:pStyle w:val="Ttulo1"/>
        <w:rPr>
          <w:lang w:val="pt-BR"/>
        </w:rPr>
      </w:pPr>
      <w:r>
        <w:rPr>
          <w:lang w:val="pt-BR" w:bidi="pt-BR"/>
        </w:rPr>
        <w:lastRenderedPageBreak/>
        <w:t>Sumário</w:t>
      </w:r>
    </w:p>
    <w:p w14:paraId="60A82E99" w14:textId="5CAAB39B" w:rsidR="00AB02A7" w:rsidRDefault="008E67EC" w:rsidP="00473E7A">
      <w:pPr>
        <w:jc w:val="right"/>
        <w:rPr>
          <w:lang w:val="pt-BR"/>
        </w:rPr>
      </w:pPr>
      <w:r w:rsidRPr="008E67EC">
        <w:rPr>
          <w:highlight w:val="lightGray"/>
          <w:lang w:val="pt-BR"/>
        </w:rPr>
        <w:t xml:space="preserve">O Início </w:t>
      </w:r>
      <w:r w:rsidR="003544E1">
        <w:rPr>
          <w:highlight w:val="lightGray"/>
          <w:lang w:val="pt-BR"/>
        </w:rPr>
        <w:t>d</w:t>
      </w:r>
      <w:r w:rsidRPr="008E67EC">
        <w:rPr>
          <w:highlight w:val="lightGray"/>
          <w:lang w:val="pt-BR"/>
        </w:rPr>
        <w:t xml:space="preserve">a </w:t>
      </w:r>
      <w:r w:rsidR="003544E1">
        <w:rPr>
          <w:highlight w:val="lightGray"/>
          <w:lang w:val="pt-BR"/>
        </w:rPr>
        <w:t>I</w:t>
      </w:r>
      <w:r w:rsidRPr="008E67EC">
        <w:rPr>
          <w:highlight w:val="lightGray"/>
          <w:lang w:val="pt-BR"/>
        </w:rPr>
        <w:t>ndústria Brasileira</w:t>
      </w:r>
      <w:r w:rsidR="00473E7A">
        <w:rPr>
          <w:lang w:val="pt-BR"/>
        </w:rPr>
        <w:t>.</w:t>
      </w:r>
      <w:r>
        <w:rPr>
          <w:lang w:val="pt-BR"/>
        </w:rPr>
        <w:t>...........................................................................</w:t>
      </w:r>
      <w:r w:rsidR="00B13D1B">
        <w:rPr>
          <w:lang w:val="pt-BR"/>
        </w:rPr>
        <w:t xml:space="preserve"> </w:t>
      </w:r>
      <w:r>
        <w:rPr>
          <w:lang w:val="pt-BR"/>
        </w:rPr>
        <w:t xml:space="preserve"> p. 03</w:t>
      </w:r>
    </w:p>
    <w:p w14:paraId="50C16876" w14:textId="69FD4A40" w:rsidR="008E67EC" w:rsidRDefault="00473E7A" w:rsidP="00473E7A">
      <w:pPr>
        <w:jc w:val="center"/>
        <w:rPr>
          <w:lang w:val="pt-BR"/>
        </w:rPr>
      </w:pPr>
      <w:r>
        <w:rPr>
          <w:lang w:val="pt-BR"/>
        </w:rPr>
        <w:t xml:space="preserve">  </w:t>
      </w:r>
      <w:r w:rsidR="008E67EC">
        <w:rPr>
          <w:lang w:val="pt-BR"/>
        </w:rPr>
        <w:t>A Indústria no período colonial</w:t>
      </w:r>
      <w:r>
        <w:rPr>
          <w:lang w:val="pt-BR"/>
        </w:rPr>
        <w:t>..</w:t>
      </w:r>
      <w:r w:rsidR="008E67EC">
        <w:rPr>
          <w:lang w:val="pt-BR"/>
        </w:rPr>
        <w:t>..........</w:t>
      </w:r>
      <w:r w:rsidR="00C421EE">
        <w:rPr>
          <w:lang w:val="pt-BR"/>
        </w:rPr>
        <w:t>.</w:t>
      </w:r>
      <w:r w:rsidR="008E67EC">
        <w:rPr>
          <w:lang w:val="pt-BR"/>
        </w:rPr>
        <w:t xml:space="preserve">............................................................. </w:t>
      </w:r>
      <w:r w:rsidR="00C9740A">
        <w:rPr>
          <w:lang w:val="pt-BR"/>
        </w:rPr>
        <w:t xml:space="preserve"> </w:t>
      </w:r>
      <w:r w:rsidR="0068052C">
        <w:rPr>
          <w:lang w:val="pt-BR"/>
        </w:rPr>
        <w:t xml:space="preserve"> </w:t>
      </w:r>
      <w:r w:rsidR="008E67EC">
        <w:rPr>
          <w:lang w:val="pt-BR"/>
        </w:rPr>
        <w:t>p. 03</w:t>
      </w:r>
    </w:p>
    <w:p w14:paraId="149FE500" w14:textId="2C7A46DD" w:rsidR="008E67EC" w:rsidRPr="003544E1" w:rsidRDefault="003544E1" w:rsidP="0068052C">
      <w:pPr>
        <w:jc w:val="right"/>
        <w:rPr>
          <w:b w:val="0"/>
          <w:bCs/>
          <w:lang w:val="pt-BR"/>
        </w:rPr>
      </w:pPr>
      <w:r w:rsidRPr="003544E1">
        <w:rPr>
          <w:lang w:val="pt-BR"/>
        </w:rPr>
        <w:t>Siderúrgica moderna</w:t>
      </w:r>
      <w:r>
        <w:rPr>
          <w:lang w:val="pt-BR"/>
        </w:rPr>
        <w:t>.........................................................................................</w:t>
      </w:r>
      <w:r w:rsidR="00C9740A">
        <w:rPr>
          <w:lang w:val="pt-BR"/>
        </w:rPr>
        <w:t>.</w:t>
      </w:r>
      <w:r>
        <w:rPr>
          <w:lang w:val="pt-BR"/>
        </w:rPr>
        <w:t xml:space="preserve"> p. 04</w:t>
      </w:r>
    </w:p>
    <w:p w14:paraId="740ECC40" w14:textId="77777777" w:rsidR="00C9740A" w:rsidRDefault="00C9740A" w:rsidP="00473E7A">
      <w:pPr>
        <w:jc w:val="right"/>
        <w:rPr>
          <w:lang w:val="pt-BR"/>
        </w:rPr>
      </w:pPr>
    </w:p>
    <w:p w14:paraId="3D863183" w14:textId="194730AD" w:rsidR="008E67EC" w:rsidRDefault="003544E1" w:rsidP="00473E7A">
      <w:pPr>
        <w:jc w:val="right"/>
        <w:rPr>
          <w:lang w:val="pt-BR"/>
        </w:rPr>
      </w:pPr>
      <w:r w:rsidRPr="00C9740A">
        <w:rPr>
          <w:highlight w:val="lightGray"/>
          <w:lang w:val="pt-BR"/>
        </w:rPr>
        <w:t>Mercado Atua</w:t>
      </w:r>
      <w:r w:rsidR="00C9740A" w:rsidRPr="00C9740A">
        <w:rPr>
          <w:highlight w:val="lightGray"/>
          <w:lang w:val="pt-BR"/>
        </w:rPr>
        <w:t>l</w:t>
      </w:r>
      <w:r w:rsidR="00C9740A">
        <w:rPr>
          <w:lang w:val="pt-BR"/>
        </w:rPr>
        <w:t>....................................................................................................</w:t>
      </w:r>
      <w:r w:rsidR="00D173C3">
        <w:rPr>
          <w:lang w:val="pt-BR"/>
        </w:rPr>
        <w:t>.</w:t>
      </w:r>
      <w:r w:rsidR="00C9740A">
        <w:rPr>
          <w:lang w:val="pt-BR"/>
        </w:rPr>
        <w:t xml:space="preserve">  p. 0</w:t>
      </w:r>
      <w:r w:rsidR="00D173C3">
        <w:rPr>
          <w:lang w:val="pt-BR"/>
        </w:rPr>
        <w:t>6</w:t>
      </w:r>
    </w:p>
    <w:p w14:paraId="36AD0188" w14:textId="020DA589" w:rsidR="008E67EC" w:rsidRDefault="00473E7A" w:rsidP="00473E7A">
      <w:pPr>
        <w:jc w:val="right"/>
        <w:rPr>
          <w:lang w:val="pt-BR"/>
        </w:rPr>
      </w:pPr>
      <w:r>
        <w:rPr>
          <w:lang w:val="pt-BR"/>
        </w:rPr>
        <w:t xml:space="preserve">  </w:t>
      </w:r>
      <w:r w:rsidR="00C9740A">
        <w:rPr>
          <w:lang w:val="pt-BR"/>
        </w:rPr>
        <w:t>Fluxo simplificado de produção do aço...</w:t>
      </w:r>
      <w:r>
        <w:rPr>
          <w:lang w:val="pt-BR"/>
        </w:rPr>
        <w:t>..</w:t>
      </w:r>
      <w:r w:rsidR="00C9740A">
        <w:rPr>
          <w:lang w:val="pt-BR"/>
        </w:rPr>
        <w:t>.........................................................</w:t>
      </w:r>
      <w:r w:rsidR="00D173C3">
        <w:rPr>
          <w:lang w:val="pt-BR"/>
        </w:rPr>
        <w:t>.</w:t>
      </w:r>
      <w:r w:rsidR="00C9740A">
        <w:rPr>
          <w:lang w:val="pt-BR"/>
        </w:rPr>
        <w:t xml:space="preserve">  p. 0</w:t>
      </w:r>
      <w:r w:rsidR="00C421EE">
        <w:rPr>
          <w:lang w:val="pt-BR"/>
        </w:rPr>
        <w:t>6</w:t>
      </w:r>
    </w:p>
    <w:p w14:paraId="4ABFC318" w14:textId="62EEB28D" w:rsidR="008E67EC" w:rsidRDefault="00C9740A" w:rsidP="00473E7A">
      <w:pPr>
        <w:jc w:val="right"/>
        <w:rPr>
          <w:lang w:val="pt-BR"/>
        </w:rPr>
      </w:pPr>
      <w:r>
        <w:rPr>
          <w:lang w:val="pt-BR"/>
        </w:rPr>
        <w:t>Minério de ferro brasileiro...........................</w:t>
      </w:r>
      <w:r w:rsidR="00C421EE">
        <w:rPr>
          <w:lang w:val="pt-BR"/>
        </w:rPr>
        <w:t>.</w:t>
      </w:r>
      <w:r>
        <w:rPr>
          <w:lang w:val="pt-BR"/>
        </w:rPr>
        <w:t>.....................................................  p. 07</w:t>
      </w:r>
    </w:p>
    <w:p w14:paraId="46BE5E91" w14:textId="7A44BCF6" w:rsidR="00C9740A" w:rsidRDefault="00C9740A" w:rsidP="00473E7A">
      <w:pPr>
        <w:jc w:val="right"/>
        <w:rPr>
          <w:lang w:val="pt-BR"/>
        </w:rPr>
      </w:pPr>
      <w:r>
        <w:rPr>
          <w:lang w:val="pt-BR"/>
        </w:rPr>
        <w:t>Produção de aço bruto.......................................................................................  p. 07</w:t>
      </w:r>
    </w:p>
    <w:p w14:paraId="2201BF73" w14:textId="42C3C577" w:rsidR="008E67EC" w:rsidRDefault="00C9740A" w:rsidP="00473E7A">
      <w:pPr>
        <w:jc w:val="right"/>
        <w:rPr>
          <w:lang w:val="pt-BR"/>
        </w:rPr>
      </w:pPr>
      <w:r>
        <w:rPr>
          <w:lang w:val="pt-BR"/>
        </w:rPr>
        <w:t>Impacto do aço no meio ambiente.....................................................................  p. 08</w:t>
      </w:r>
    </w:p>
    <w:p w14:paraId="42387CA8" w14:textId="49706F99" w:rsidR="00C9740A" w:rsidRDefault="00C9740A" w:rsidP="00473E7A">
      <w:pPr>
        <w:jc w:val="right"/>
        <w:rPr>
          <w:lang w:val="pt-BR"/>
        </w:rPr>
      </w:pPr>
      <w:r>
        <w:rPr>
          <w:lang w:val="pt-BR"/>
        </w:rPr>
        <w:t>Projeto Tamar....................................................................................................  p. 09</w:t>
      </w:r>
    </w:p>
    <w:p w14:paraId="1FB634BC" w14:textId="6FF3444C" w:rsidR="00C421EE" w:rsidRDefault="00C421EE" w:rsidP="00473E7A">
      <w:pPr>
        <w:jc w:val="right"/>
        <w:rPr>
          <w:lang w:val="pt-BR"/>
        </w:rPr>
      </w:pPr>
    </w:p>
    <w:p w14:paraId="628FFB0A" w14:textId="027BE83C" w:rsidR="00C421EE" w:rsidRDefault="00C421EE" w:rsidP="00473E7A">
      <w:pPr>
        <w:jc w:val="right"/>
        <w:rPr>
          <w:lang w:val="pt-BR"/>
        </w:rPr>
      </w:pPr>
      <w:r w:rsidRPr="00C421EE">
        <w:rPr>
          <w:highlight w:val="lightGray"/>
          <w:lang w:val="pt-BR"/>
        </w:rPr>
        <w:t>Parque Siderúrgico Brasileiro</w:t>
      </w:r>
      <w:r>
        <w:rPr>
          <w:lang w:val="pt-BR"/>
        </w:rPr>
        <w:t>...............................................................................</w:t>
      </w:r>
      <w:r w:rsidR="00ED68F4">
        <w:rPr>
          <w:lang w:val="pt-BR"/>
        </w:rPr>
        <w:t xml:space="preserve"> </w:t>
      </w:r>
      <w:r>
        <w:rPr>
          <w:lang w:val="pt-BR"/>
        </w:rPr>
        <w:t xml:space="preserve"> p. 11</w:t>
      </w:r>
    </w:p>
    <w:p w14:paraId="0256E27E" w14:textId="517634A8" w:rsidR="00C421EE" w:rsidRDefault="00C421EE" w:rsidP="00473E7A">
      <w:pPr>
        <w:jc w:val="right"/>
        <w:rPr>
          <w:lang w:val="pt-BR"/>
        </w:rPr>
      </w:pPr>
      <w:r>
        <w:rPr>
          <w:lang w:val="pt-BR"/>
        </w:rPr>
        <w:t xml:space="preserve"> </w:t>
      </w:r>
      <w:r w:rsidR="00473E7A">
        <w:rPr>
          <w:lang w:val="pt-BR"/>
        </w:rPr>
        <w:t xml:space="preserve"> </w:t>
      </w:r>
      <w:r>
        <w:rPr>
          <w:lang w:val="pt-BR"/>
        </w:rPr>
        <w:t>A mão de obra..................................................................................................</w:t>
      </w:r>
      <w:r w:rsidR="00ED68F4">
        <w:rPr>
          <w:lang w:val="pt-BR"/>
        </w:rPr>
        <w:t xml:space="preserve">. </w:t>
      </w:r>
      <w:r>
        <w:rPr>
          <w:lang w:val="pt-BR"/>
        </w:rPr>
        <w:t xml:space="preserve"> p. 12</w:t>
      </w:r>
    </w:p>
    <w:p w14:paraId="6116B2A7" w14:textId="3ED08EC7" w:rsidR="00ED68F4" w:rsidRDefault="00ED68F4" w:rsidP="00473E7A">
      <w:pPr>
        <w:jc w:val="right"/>
        <w:rPr>
          <w:lang w:val="pt-BR"/>
        </w:rPr>
      </w:pPr>
    </w:p>
    <w:p w14:paraId="6D69995C" w14:textId="2D5F685F" w:rsidR="00ED68F4" w:rsidRDefault="00ED68F4" w:rsidP="00473E7A">
      <w:pPr>
        <w:jc w:val="right"/>
        <w:rPr>
          <w:lang w:val="pt-BR"/>
        </w:rPr>
      </w:pPr>
      <w:r w:rsidRPr="00ED68F4">
        <w:rPr>
          <w:highlight w:val="lightGray"/>
          <w:lang w:val="pt-BR"/>
        </w:rPr>
        <w:t>Exportações</w:t>
      </w:r>
      <w:r>
        <w:rPr>
          <w:lang w:val="pt-BR"/>
        </w:rPr>
        <w:t>........................................................................................................</w:t>
      </w:r>
      <w:r w:rsidR="00EA73AF">
        <w:rPr>
          <w:lang w:val="pt-BR"/>
        </w:rPr>
        <w:t>.</w:t>
      </w:r>
      <w:r>
        <w:rPr>
          <w:lang w:val="pt-BR"/>
        </w:rPr>
        <w:t>. p.</w:t>
      </w:r>
      <w:r w:rsidR="00EA73AF">
        <w:rPr>
          <w:lang w:val="pt-BR"/>
        </w:rPr>
        <w:t xml:space="preserve"> </w:t>
      </w:r>
      <w:r>
        <w:rPr>
          <w:lang w:val="pt-BR"/>
        </w:rPr>
        <w:t>13</w:t>
      </w:r>
    </w:p>
    <w:p w14:paraId="41314D5C" w14:textId="39F0EA9B" w:rsidR="00C421EE" w:rsidRDefault="00473E7A" w:rsidP="00473E7A">
      <w:pPr>
        <w:jc w:val="right"/>
        <w:rPr>
          <w:lang w:val="pt-BR"/>
        </w:rPr>
      </w:pPr>
      <w:r>
        <w:rPr>
          <w:lang w:val="pt-BR"/>
        </w:rPr>
        <w:t xml:space="preserve"> </w:t>
      </w:r>
      <w:r w:rsidR="00ED68F4">
        <w:rPr>
          <w:lang w:val="pt-BR"/>
        </w:rPr>
        <w:t>O fim do protecionismo norte americano...........................................................  p.</w:t>
      </w:r>
      <w:r w:rsidR="00EA73AF">
        <w:rPr>
          <w:lang w:val="pt-BR"/>
        </w:rPr>
        <w:t xml:space="preserve"> </w:t>
      </w:r>
      <w:r w:rsidR="00ED68F4">
        <w:rPr>
          <w:lang w:val="pt-BR"/>
        </w:rPr>
        <w:t>13</w:t>
      </w:r>
    </w:p>
    <w:p w14:paraId="705C49D2" w14:textId="1F88EA03" w:rsidR="00C421EE" w:rsidRDefault="00C421EE" w:rsidP="00473E7A">
      <w:pPr>
        <w:jc w:val="right"/>
        <w:rPr>
          <w:lang w:val="pt-BR"/>
        </w:rPr>
      </w:pPr>
    </w:p>
    <w:p w14:paraId="68CBEB80" w14:textId="2704AD4D" w:rsidR="008E67EC" w:rsidRDefault="00C9740A" w:rsidP="00473E7A">
      <w:pPr>
        <w:jc w:val="right"/>
        <w:rPr>
          <w:lang w:val="pt-BR"/>
        </w:rPr>
      </w:pPr>
      <w:r w:rsidRPr="00B13D1B">
        <w:rPr>
          <w:highlight w:val="lightGray"/>
          <w:lang w:val="pt-BR"/>
        </w:rPr>
        <w:t xml:space="preserve">Aço Verde: </w:t>
      </w:r>
      <w:r w:rsidR="00B13D1B">
        <w:rPr>
          <w:highlight w:val="lightGray"/>
          <w:lang w:val="pt-BR"/>
        </w:rPr>
        <w:t>O</w:t>
      </w:r>
      <w:r w:rsidRPr="00B13D1B">
        <w:rPr>
          <w:highlight w:val="lightGray"/>
          <w:lang w:val="pt-BR"/>
        </w:rPr>
        <w:t xml:space="preserve"> </w:t>
      </w:r>
      <w:r w:rsidR="00B13D1B">
        <w:rPr>
          <w:highlight w:val="lightGray"/>
          <w:lang w:val="pt-BR"/>
        </w:rPr>
        <w:t>M</w:t>
      </w:r>
      <w:r w:rsidRPr="00B13D1B">
        <w:rPr>
          <w:highlight w:val="lightGray"/>
          <w:lang w:val="pt-BR"/>
        </w:rPr>
        <w:t xml:space="preserve">aterial </w:t>
      </w:r>
      <w:r w:rsidR="00B13D1B">
        <w:rPr>
          <w:highlight w:val="lightGray"/>
          <w:lang w:val="pt-BR"/>
        </w:rPr>
        <w:t>Q</w:t>
      </w:r>
      <w:r w:rsidRPr="00B13D1B">
        <w:rPr>
          <w:highlight w:val="lightGray"/>
          <w:lang w:val="pt-BR"/>
        </w:rPr>
        <w:t xml:space="preserve">ue </w:t>
      </w:r>
      <w:r w:rsidR="00B13D1B" w:rsidRPr="00ED68F4">
        <w:rPr>
          <w:highlight w:val="lightGray"/>
          <w:lang w:val="pt-BR"/>
        </w:rPr>
        <w:t>T</w:t>
      </w:r>
      <w:r w:rsidRPr="00ED68F4">
        <w:rPr>
          <w:highlight w:val="lightGray"/>
          <w:lang w:val="pt-BR"/>
        </w:rPr>
        <w:t xml:space="preserve">ransformará </w:t>
      </w:r>
      <w:r w:rsidR="00ED68F4" w:rsidRPr="00ED68F4">
        <w:rPr>
          <w:highlight w:val="lightGray"/>
          <w:lang w:val="pt-BR"/>
        </w:rPr>
        <w:t>o Setor</w:t>
      </w:r>
      <w:r w:rsidR="00ED68F4">
        <w:rPr>
          <w:lang w:val="pt-BR"/>
        </w:rPr>
        <w:t>.....</w:t>
      </w:r>
      <w:r>
        <w:rPr>
          <w:lang w:val="pt-BR"/>
        </w:rPr>
        <w:t>..........................................</w:t>
      </w:r>
      <w:r w:rsidR="00ED68F4">
        <w:rPr>
          <w:lang w:val="pt-BR"/>
        </w:rPr>
        <w:t>.</w:t>
      </w:r>
      <w:r>
        <w:rPr>
          <w:lang w:val="pt-BR"/>
        </w:rPr>
        <w:t xml:space="preserve">  p. 1</w:t>
      </w:r>
      <w:r w:rsidR="00ED68F4">
        <w:rPr>
          <w:lang w:val="pt-BR"/>
        </w:rPr>
        <w:t>4</w:t>
      </w:r>
    </w:p>
    <w:p w14:paraId="660D86A6" w14:textId="35BD7CAC" w:rsidR="008E67EC" w:rsidRDefault="00B13D1B" w:rsidP="00473E7A">
      <w:pPr>
        <w:jc w:val="right"/>
        <w:rPr>
          <w:lang w:val="pt-BR"/>
        </w:rPr>
      </w:pPr>
      <w:r>
        <w:rPr>
          <w:lang w:val="pt-BR"/>
        </w:rPr>
        <w:t>Hidrogênio na indústria do aço...........................................................................  p. 1</w:t>
      </w:r>
      <w:r w:rsidR="0068052C">
        <w:rPr>
          <w:lang w:val="pt-BR"/>
        </w:rPr>
        <w:t>5</w:t>
      </w:r>
    </w:p>
    <w:p w14:paraId="1F06C6CB" w14:textId="318E7AEF" w:rsidR="008F622A" w:rsidRDefault="008F622A" w:rsidP="00473E7A">
      <w:pPr>
        <w:jc w:val="right"/>
        <w:rPr>
          <w:lang w:val="pt-BR"/>
        </w:rPr>
      </w:pPr>
      <w:r>
        <w:rPr>
          <w:lang w:val="pt-BR"/>
        </w:rPr>
        <w:t>Projeto Hybrit</w:t>
      </w:r>
      <w:r w:rsidR="00ED68F4">
        <w:rPr>
          <w:lang w:val="pt-BR"/>
        </w:rPr>
        <w:t>.....................................................................................................  p. 15</w:t>
      </w:r>
    </w:p>
    <w:p w14:paraId="459BF3B0" w14:textId="0AE07EE8" w:rsidR="00ED68F4" w:rsidRDefault="00ED68F4" w:rsidP="00473E7A">
      <w:pPr>
        <w:jc w:val="right"/>
        <w:rPr>
          <w:lang w:val="pt-BR"/>
        </w:rPr>
      </w:pPr>
    </w:p>
    <w:p w14:paraId="61714732" w14:textId="76D8D542" w:rsidR="00ED68F4" w:rsidRDefault="00ED68F4" w:rsidP="00473E7A">
      <w:pPr>
        <w:jc w:val="right"/>
        <w:rPr>
          <w:lang w:val="pt-BR"/>
        </w:rPr>
      </w:pPr>
      <w:r w:rsidRPr="00EA73AF">
        <w:rPr>
          <w:highlight w:val="lightGray"/>
          <w:lang w:val="pt-BR"/>
        </w:rPr>
        <w:t>Tendências</w:t>
      </w:r>
      <w:r>
        <w:rPr>
          <w:lang w:val="pt-BR"/>
        </w:rPr>
        <w:t>...........................................................................................................  p. 17</w:t>
      </w:r>
    </w:p>
    <w:p w14:paraId="28BE1BCE" w14:textId="710B4136" w:rsidR="008E67EC" w:rsidRDefault="00473E7A" w:rsidP="00473E7A">
      <w:pPr>
        <w:jc w:val="right"/>
        <w:rPr>
          <w:lang w:val="pt-BR"/>
        </w:rPr>
      </w:pPr>
      <w:r>
        <w:rPr>
          <w:lang w:val="pt-BR"/>
        </w:rPr>
        <w:t>As grandes empresas do setor............................................................................  p. 17</w:t>
      </w:r>
    </w:p>
    <w:p w14:paraId="50C54F3B" w14:textId="77777777" w:rsidR="00AA0C56" w:rsidRDefault="00AA0C56" w:rsidP="00AA0C56">
      <w:pPr>
        <w:jc w:val="right"/>
        <w:rPr>
          <w:highlight w:val="lightGray"/>
          <w:lang w:val="pt-BR"/>
        </w:rPr>
      </w:pPr>
    </w:p>
    <w:p w14:paraId="21BC9D5A" w14:textId="5D176C26" w:rsidR="00AA0C56" w:rsidRDefault="00AA0C56" w:rsidP="00AA0C56">
      <w:pPr>
        <w:jc w:val="right"/>
        <w:rPr>
          <w:lang w:val="pt-BR"/>
        </w:rPr>
      </w:pPr>
      <w:r w:rsidRPr="00AA0C56">
        <w:rPr>
          <w:highlight w:val="lightGray"/>
          <w:lang w:val="pt-BR"/>
        </w:rPr>
        <w:t>Referências</w:t>
      </w:r>
      <w:r>
        <w:rPr>
          <w:lang w:val="pt-BR"/>
        </w:rPr>
        <w:t>..........................................................................................................  p. 18</w:t>
      </w:r>
    </w:p>
    <w:p w14:paraId="57D1ABE7" w14:textId="77777777" w:rsidR="00AA0C56" w:rsidRDefault="00AA0C56" w:rsidP="00473E7A">
      <w:pPr>
        <w:jc w:val="right"/>
        <w:rPr>
          <w:lang w:val="pt-BR"/>
        </w:rPr>
      </w:pPr>
    </w:p>
    <w:p w14:paraId="7F1B1202" w14:textId="77777777" w:rsidR="00473E7A" w:rsidRDefault="00473E7A" w:rsidP="00DF027C">
      <w:pPr>
        <w:rPr>
          <w:lang w:val="pt-BR"/>
        </w:rPr>
      </w:pPr>
    </w:p>
    <w:p w14:paraId="419F9340" w14:textId="21E0CDD3" w:rsidR="008E67EC" w:rsidRDefault="008E67EC" w:rsidP="00DF027C">
      <w:pPr>
        <w:rPr>
          <w:lang w:val="pt-BR"/>
        </w:rPr>
      </w:pPr>
    </w:p>
    <w:p w14:paraId="4844EDBF" w14:textId="176186EA" w:rsidR="008E67EC" w:rsidRDefault="008E67EC" w:rsidP="00DF027C">
      <w:pPr>
        <w:rPr>
          <w:lang w:val="pt-BR"/>
        </w:rPr>
      </w:pPr>
    </w:p>
    <w:p w14:paraId="13818046" w14:textId="6A22B8EC" w:rsidR="008E67EC" w:rsidRDefault="008E67EC" w:rsidP="00DF027C">
      <w:pPr>
        <w:rPr>
          <w:lang w:val="pt-BR"/>
        </w:rPr>
      </w:pPr>
    </w:p>
    <w:p w14:paraId="468C91E4" w14:textId="7EA4E396" w:rsidR="008E67EC" w:rsidRDefault="008E67EC" w:rsidP="00DF027C">
      <w:pPr>
        <w:rPr>
          <w:lang w:val="pt-BR"/>
        </w:rPr>
      </w:pPr>
    </w:p>
    <w:p w14:paraId="16BBFF09" w14:textId="4533B464" w:rsidR="00ED68F4" w:rsidRDefault="00ED68F4" w:rsidP="00DF027C">
      <w:pPr>
        <w:rPr>
          <w:lang w:val="pt-BR"/>
        </w:rPr>
      </w:pPr>
    </w:p>
    <w:p w14:paraId="6B9C3C0A" w14:textId="77777777" w:rsidR="00ED68F4" w:rsidRPr="004F0028" w:rsidRDefault="00ED68F4" w:rsidP="00DF027C">
      <w:pPr>
        <w:rPr>
          <w:lang w:val="pt-BR"/>
        </w:rPr>
      </w:pPr>
    </w:p>
    <w:tbl>
      <w:tblPr>
        <w:tblW w:w="1003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4"/>
      </w:tblGrid>
      <w:tr w:rsidR="004675AD" w:rsidRPr="004F0028" w14:paraId="774A6391" w14:textId="77777777" w:rsidTr="00C9740A">
        <w:trPr>
          <w:trHeight w:val="3546"/>
        </w:trPr>
        <w:tc>
          <w:tcPr>
            <w:tcW w:w="10034" w:type="dxa"/>
          </w:tcPr>
          <w:p w14:paraId="2F737E0B" w14:textId="57FDB190" w:rsidR="00857EB1" w:rsidRDefault="004974E0" w:rsidP="00183DC7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Mudanças Climáticas.</w:t>
            </w:r>
          </w:p>
          <w:p w14:paraId="23E23962" w14:textId="34A2CFE3" w:rsidR="004675AD" w:rsidRDefault="00C40F5D" w:rsidP="00C40F5D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 xml:space="preserve"> </w:t>
            </w:r>
            <w:r w:rsidR="004974E0">
              <w:rPr>
                <w:lang w:val="pt-BR"/>
              </w:rPr>
              <w:t>Conceito</w:t>
            </w:r>
            <w:r w:rsidR="00A012A9" w:rsidRPr="00857EB1">
              <w:rPr>
                <w:lang w:val="pt-BR"/>
              </w:rPr>
              <w:t xml:space="preserve"> </w:t>
            </w:r>
          </w:p>
          <w:p w14:paraId="72561A4C" w14:textId="0C9EF590" w:rsidR="004974E0" w:rsidRPr="004974E0" w:rsidRDefault="00106D59" w:rsidP="004974E0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4974E0">
              <w:rPr>
                <w:lang w:val="pt-BR"/>
              </w:rPr>
              <w:t>Segundo a ONU, a</w:t>
            </w:r>
            <w:r w:rsidR="004974E0" w:rsidRPr="004974E0">
              <w:rPr>
                <w:lang w:val="pt-BR"/>
              </w:rPr>
              <w:t>s mudanças climáticas são transformações a longo prazo nos padrões de temperatura e clima.</w:t>
            </w:r>
          </w:p>
          <w:p w14:paraId="3FA26ADE" w14:textId="13E3D58F" w:rsidR="004974E0" w:rsidRDefault="00106D59" w:rsidP="004974E0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4974E0" w:rsidRPr="004974E0">
              <w:rPr>
                <w:lang w:val="pt-BR"/>
              </w:rPr>
              <w:t>Essas mudanças podem ser naturais, como por meio de variações no ciclo solar. Mas, desde 1800, as atividades humanas têm sido o principal impulsionador das mudanças climáticas, principalmente devido à queima de combustíveis fósseis como carvão, petróleo e gás.</w:t>
            </w:r>
          </w:p>
          <w:p w14:paraId="649E93EB" w14:textId="329D9A01" w:rsidR="00106D59" w:rsidRDefault="00106D59" w:rsidP="004974E0">
            <w:pPr>
              <w:rPr>
                <w:lang w:val="pt-BR"/>
              </w:rPr>
            </w:pPr>
          </w:p>
          <w:p w14:paraId="5940D17B" w14:textId="6037C5EB" w:rsidR="00106D59" w:rsidRDefault="00106D59" w:rsidP="00106D59">
            <w:pPr>
              <w:pStyle w:val="Subttulo"/>
              <w:framePr w:hSpace="0" w:wrap="auto" w:vAnchor="margin" w:hAnchor="text" w:yAlign="inline"/>
              <w:rPr>
                <w:lang w:val="pt-BR"/>
              </w:rPr>
            </w:pPr>
            <w:r>
              <w:rPr>
                <w:lang w:val="pt-BR"/>
              </w:rPr>
              <w:t>o efeito estufa</w:t>
            </w:r>
          </w:p>
          <w:p w14:paraId="143B6661" w14:textId="07A77499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A queima de combustíveis fósseis gera emissões de gases de efeito estufa que agem como um grande cobertor em torno da Terra, retendo o calor do sol e aumentando as temperaturas.</w:t>
            </w:r>
          </w:p>
          <w:p w14:paraId="57BD8AF1" w14:textId="1C06B994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Exemplos de emissões de gases de efeito estufa que estão causando mudanças climáticas incluem dióxido de carbono e metano. Isso vem do uso de gasolina para dirigir um carro ou carvão para aquecer um prédio, por exemplo.</w:t>
            </w:r>
          </w:p>
          <w:p w14:paraId="7FF0EFFA" w14:textId="77596B16" w:rsid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O desmatamento de terras e florestas também pode liberar dióxido de carbono. Aterros para lixo são uma das principais fontes de emissões de metano. Energia, indústria, transporte, edificações, agricultura e uso da terra estão entre os principais emissores.</w:t>
            </w:r>
          </w:p>
          <w:p w14:paraId="41AE0F19" w14:textId="4D85FECF" w:rsidR="00106D59" w:rsidRDefault="00106D59" w:rsidP="00106D59">
            <w:pPr>
              <w:rPr>
                <w:lang w:val="pt-BR"/>
              </w:rPr>
            </w:pPr>
          </w:p>
          <w:p w14:paraId="6B17089C" w14:textId="66CFCDB0" w:rsidR="00106D59" w:rsidRDefault="00106D59" w:rsidP="00106D59">
            <w:pPr>
              <w:pStyle w:val="Subttulo"/>
              <w:framePr w:hSpace="0" w:wrap="auto" w:vAnchor="margin" w:hAnchor="text" w:yAlign="inline"/>
              <w:rPr>
                <w:lang w:val="pt-BR"/>
              </w:rPr>
            </w:pPr>
            <w:r>
              <w:rPr>
                <w:lang w:val="pt-BR"/>
              </w:rPr>
              <w:t>A</w:t>
            </w:r>
            <w:r w:rsidRPr="00106D59">
              <w:rPr>
                <w:lang w:val="pt-BR"/>
              </w:rPr>
              <w:t>s concentrações de gases de efeito estufa estão em seus níveis mais altos em 2 milhões de anos</w:t>
            </w:r>
          </w:p>
          <w:p w14:paraId="5A6BAE03" w14:textId="7C9D4DED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E as emissões continuam aumentando. Como resultado, a Terra está agora cerca de 1,1 °C mais quente do que no final do século XIX. A última década (2011-2020) foi a mais quente já registrada.</w:t>
            </w:r>
          </w:p>
          <w:p w14:paraId="6D6B774F" w14:textId="4EA2855C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Muitas pessoas pensam que as mudanças climáticas significam principalmente temperaturas mais altas. Mas o aumento da temperatura é apenas o começo da história.</w:t>
            </w:r>
          </w:p>
          <w:p w14:paraId="4ECD02B1" w14:textId="53323539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Como a Terra é um sistema, onde tudo está conectado, mudanças em uma área podem influenciar mudanças em todas as outras.</w:t>
            </w:r>
          </w:p>
          <w:p w14:paraId="55D62F14" w14:textId="5EA8016F" w:rsid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As consequências das mudanças climáticas agora incluem, entre outras, secas intensas, escassez de água, incêndios severos, aumento do nível do mar, inundações, derretimento do gelo polar, tempestades catastróficas e declínio da biodiversidade</w:t>
            </w:r>
          </w:p>
          <w:p w14:paraId="357503BA" w14:textId="169DE20E" w:rsidR="00106D59" w:rsidRDefault="00106D59" w:rsidP="00106D59">
            <w:pPr>
              <w:rPr>
                <w:lang w:val="pt-BR"/>
              </w:rPr>
            </w:pPr>
          </w:p>
          <w:p w14:paraId="41F5FFF6" w14:textId="77777777" w:rsidR="00106D59" w:rsidRDefault="00106D59" w:rsidP="00106D59">
            <w:pPr>
              <w:rPr>
                <w:lang w:val="pt-BR"/>
              </w:rPr>
            </w:pPr>
          </w:p>
          <w:p w14:paraId="185633B5" w14:textId="77777777" w:rsidR="00106D59" w:rsidRPr="00106D59" w:rsidRDefault="00106D59" w:rsidP="00106D59">
            <w:pPr>
              <w:pStyle w:val="Subttulo"/>
              <w:framePr w:wrap="around"/>
              <w:rPr>
                <w:lang w:val="pt-BR"/>
              </w:rPr>
            </w:pPr>
            <w:r w:rsidRPr="00106D59">
              <w:rPr>
                <w:lang w:val="pt-BR"/>
              </w:rPr>
              <w:t>As pessoas estão enfrentando as mudanças climáticas de diversas maneiras</w:t>
            </w:r>
          </w:p>
          <w:p w14:paraId="3E0A714F" w14:textId="6C793C0E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As mudanças climáticas podem afetar nossa saúde, capacidade de cultivar alimentos, habitação, segurança e trabalho.</w:t>
            </w:r>
          </w:p>
          <w:p w14:paraId="564F5A85" w14:textId="7D9D685F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Alguns de nós já são mais vulneráveis aos impactos do clima, como as pessoas que vivem em pequenas nações insulares e outros países em desenvolvimento.</w:t>
            </w:r>
          </w:p>
          <w:p w14:paraId="1BB691DD" w14:textId="5935BCEB" w:rsid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Condições como a elevação do nível do mar e a intrusão da água salgada avançaram ao ponto de comunidades inteiras terem que se mudar, e secas prolongadas estão colocando as pessoas em risco de fome. No futuro, o número de “refugiados do clima” deverá aumentar.</w:t>
            </w:r>
          </w:p>
          <w:p w14:paraId="05E5C63A" w14:textId="5AF24D3A" w:rsidR="00106D59" w:rsidRDefault="00106D59" w:rsidP="00106D59">
            <w:pPr>
              <w:rPr>
                <w:lang w:val="pt-BR"/>
              </w:rPr>
            </w:pPr>
          </w:p>
          <w:p w14:paraId="21F08A66" w14:textId="77777777" w:rsidR="00106D59" w:rsidRPr="00106D59" w:rsidRDefault="00106D59" w:rsidP="00106D59">
            <w:pPr>
              <w:pStyle w:val="Subttulo"/>
              <w:framePr w:wrap="around"/>
              <w:rPr>
                <w:lang w:val="pt-BR"/>
              </w:rPr>
            </w:pPr>
            <w:r w:rsidRPr="00106D59">
              <w:rPr>
                <w:lang w:val="pt-BR"/>
              </w:rPr>
              <w:t>Cada aumento no aquecimento global é importante</w:t>
            </w:r>
          </w:p>
          <w:p w14:paraId="23FA33F6" w14:textId="320B63D4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Em uma série de relatórios da ONU, milhares de cientistas e analistas de governos concordaram que limitar o aumento da temperatura global a não mais que 1,5 °C nos ajudaria a evitar os piores impactos climáticos e a manter um clima habitável.</w:t>
            </w:r>
          </w:p>
          <w:p w14:paraId="5FE33A62" w14:textId="1DE04A41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No entanto, com base nos atuais planos climáticos nacionais, o aquecimento global deverá atingir cerca de 3,2 °C até o final do século.</w:t>
            </w:r>
          </w:p>
          <w:p w14:paraId="5E808F43" w14:textId="7322ECB8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As emissões que causam as mudanças climáticas vêm de todas as partes do mundo e afetam a todos, mas alguns países produzem muito mais do que outros.</w:t>
            </w:r>
          </w:p>
          <w:p w14:paraId="25E52FB4" w14:textId="26D92415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Os 100 países menos emissores geram 3 por cento das emissões totais. Os 10 países com as maiores emissões contribuem com 68 por cento.</w:t>
            </w:r>
          </w:p>
          <w:p w14:paraId="1C9FF9F1" w14:textId="29897F12" w:rsid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Todos devem tomar medidas climáticas, mas as pessoas e os países que estão criando mais problemas têm uma responsabilidade maior de agir primeiro.</w:t>
            </w:r>
          </w:p>
          <w:p w14:paraId="500F0EEA" w14:textId="77777777" w:rsidR="00106D59" w:rsidRDefault="00106D59" w:rsidP="00106D59">
            <w:pPr>
              <w:rPr>
                <w:lang w:val="pt-BR"/>
              </w:rPr>
            </w:pPr>
          </w:p>
          <w:p w14:paraId="45F2C0CF" w14:textId="59C40560" w:rsidR="00106D59" w:rsidRPr="00106D59" w:rsidRDefault="00106D59" w:rsidP="00106D59">
            <w:pPr>
              <w:pStyle w:val="Subttulo"/>
              <w:framePr w:wrap="around"/>
              <w:rPr>
                <w:lang w:val="pt-BR"/>
              </w:rPr>
            </w:pPr>
            <w:r w:rsidRPr="00106D59">
              <w:rPr>
                <w:lang w:val="pt-BR"/>
              </w:rPr>
              <w:t>Enfrentamos um grande desafio, mas já conhecemos muitas soluções</w:t>
            </w:r>
          </w:p>
          <w:p w14:paraId="0CDB9141" w14:textId="60E5F9C9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Muitas soluções de mudança climática podem oferecer benefícios econômicos, ao mesmo tempo em que melhoram nossas vidas e protegem o meio ambiente. Também temos acordos globais para orientar o progresso, como a Convenção-Quadro das Nações Unidas sobre Mudança do Clima e o Acordo de Paris.</w:t>
            </w:r>
          </w:p>
          <w:p w14:paraId="3A85DB92" w14:textId="77777777" w:rsid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Três grandes categorias de ação são: redução das emissões, adaptação aos impactos climáticos e financiamento dos ajustes necessários.</w:t>
            </w:r>
          </w:p>
          <w:p w14:paraId="0F435FF8" w14:textId="68264A10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    </w:t>
            </w:r>
            <w:r w:rsidRPr="00106D59">
              <w:rPr>
                <w:lang w:val="pt-BR"/>
              </w:rPr>
              <w:t>Mudar os sistemas de energia de combustíveis fósseis para renováveis, como solar ou eólica, reduzirá as emissões que impulsionam as mudanças climáticas. Mas temos que começar agora.</w:t>
            </w:r>
          </w:p>
          <w:p w14:paraId="1ADCA989" w14:textId="7B738F16" w:rsid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Enquanto uma coalizão crescente de países está se comprometendo com emissões líquidas zero até 2050, cerca de metade dos cortes de emissões devem estar em vigor até 2030 para manter o aquecimento abaixo de 1,5 °C. A produção de combustíveis fósseis deve diminuir cerca de 6 por cento ao ano entre 2020 e 2030.</w:t>
            </w:r>
          </w:p>
          <w:p w14:paraId="171CA242" w14:textId="40898CF4" w:rsidR="00106D59" w:rsidRDefault="00106D59" w:rsidP="00106D59">
            <w:pPr>
              <w:rPr>
                <w:lang w:val="pt-BR"/>
              </w:rPr>
            </w:pPr>
          </w:p>
          <w:p w14:paraId="77F13159" w14:textId="77777777" w:rsidR="00106D59" w:rsidRDefault="00106D59" w:rsidP="00106D59">
            <w:pPr>
              <w:rPr>
                <w:lang w:val="pt-BR"/>
              </w:rPr>
            </w:pPr>
          </w:p>
          <w:p w14:paraId="6329E6F6" w14:textId="77777777" w:rsidR="00106D59" w:rsidRDefault="00106D59" w:rsidP="004974E0">
            <w:pPr>
              <w:rPr>
                <w:lang w:val="pt-BR"/>
              </w:rPr>
            </w:pPr>
          </w:p>
          <w:p w14:paraId="644276F8" w14:textId="64DAE8E6" w:rsidR="004974E0" w:rsidRDefault="004974E0" w:rsidP="00857EB1">
            <w:pPr>
              <w:pStyle w:val="Subttulo"/>
              <w:framePr w:wrap="around"/>
              <w:rPr>
                <w:lang w:val="pt-BR"/>
              </w:rPr>
            </w:pPr>
          </w:p>
          <w:p w14:paraId="3D25B378" w14:textId="04DB347E" w:rsidR="004974E0" w:rsidRDefault="004974E0" w:rsidP="00857EB1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&lt;&lt;pra baixo é só modelo&gt;&gt;</w:t>
            </w:r>
          </w:p>
          <w:p w14:paraId="38C02A96" w14:textId="7A998B9D" w:rsidR="004675AD" w:rsidRPr="00AD6E44" w:rsidRDefault="00183DC7" w:rsidP="00183DC7">
            <w:r>
              <w:t xml:space="preserve">    </w:t>
            </w:r>
            <w:r w:rsidR="00802C0A" w:rsidRPr="00AD6E44">
              <w:t>Durante muito tempo, era proibido, entre outras muitas atividades,</w:t>
            </w:r>
            <w:r w:rsidR="00AD6E44" w:rsidRPr="00AD6E44">
              <w:t xml:space="preserve"> </w:t>
            </w:r>
            <w:r w:rsidR="00802C0A" w:rsidRPr="00AD6E44">
              <w:t>fabricar ferro industrialmente no Brasil e, além disso, não havia</w:t>
            </w:r>
            <w:r w:rsidR="00AD6E44">
              <w:t xml:space="preserve"> </w:t>
            </w:r>
            <w:r w:rsidR="00802C0A" w:rsidRPr="00AD6E44">
              <w:t xml:space="preserve">aqui quem conhecesse efetivamente as técnicas de </w:t>
            </w:r>
            <w:r w:rsidR="00824448">
              <w:t xml:space="preserve">como </w:t>
            </w:r>
            <w:r w:rsidR="00802C0A" w:rsidRPr="00AD6E44">
              <w:t>fazê-lo em</w:t>
            </w:r>
            <w:r w:rsidR="00AD6E44">
              <w:t xml:space="preserve"> </w:t>
            </w:r>
            <w:r w:rsidR="00802C0A" w:rsidRPr="00AD6E44">
              <w:t>larga escala. Num período belicoso, quando as nações saíam mar</w:t>
            </w:r>
            <w:r w:rsidR="00AD6E44">
              <w:t xml:space="preserve"> </w:t>
            </w:r>
            <w:r w:rsidR="00802C0A" w:rsidRPr="00AD6E44">
              <w:t>afora para conquistar terras muitas vezes maiores que seu próprio</w:t>
            </w:r>
            <w:r w:rsidR="0068052C">
              <w:t xml:space="preserve"> </w:t>
            </w:r>
            <w:r w:rsidR="00802C0A" w:rsidRPr="00AD6E44">
              <w:t>território, como no caso de Portugal, manter a dependência das</w:t>
            </w:r>
            <w:r w:rsidR="00AD6E44">
              <w:t xml:space="preserve"> </w:t>
            </w:r>
            <w:r w:rsidR="00802C0A" w:rsidRPr="00AD6E44">
              <w:t>colônias não significava apenas aversão a riscos, era questão de</w:t>
            </w:r>
            <w:r w:rsidR="00AD6E44">
              <w:t xml:space="preserve"> </w:t>
            </w:r>
            <w:r w:rsidR="00802C0A" w:rsidRPr="00AD6E44">
              <w:t>sobrevivência.</w:t>
            </w:r>
            <w:r w:rsidR="00AD6E44">
              <w:t xml:space="preserve"> </w:t>
            </w:r>
            <w:r w:rsidR="00802C0A" w:rsidRPr="00AD6E44">
              <w:t>Então, a chegada da Família Real Portuguesa, em 1808, significou</w:t>
            </w:r>
            <w:r w:rsidR="00AD6E44">
              <w:t xml:space="preserve"> </w:t>
            </w:r>
            <w:r w:rsidR="00802C0A" w:rsidRPr="00AD6E44">
              <w:t>uma reviravolta na história da siderurgia do Brasil, sobretudo por</w:t>
            </w:r>
            <w:r w:rsidR="00AD6E44">
              <w:t xml:space="preserve"> </w:t>
            </w:r>
            <w:r w:rsidR="00802C0A" w:rsidRPr="00AD6E44">
              <w:t>dois motivos: as usinas, enfim foram autorizadas e incentivadas</w:t>
            </w:r>
            <w:r w:rsidR="00AD6E44">
              <w:t xml:space="preserve"> </w:t>
            </w:r>
            <w:r w:rsidR="00802C0A" w:rsidRPr="00AD6E44">
              <w:t>pela Coroa</w:t>
            </w:r>
            <w:r w:rsidR="007278C4">
              <w:t xml:space="preserve">, e </w:t>
            </w:r>
            <w:r w:rsidR="00802C0A" w:rsidRPr="00AD6E44">
              <w:t>um número maior de viajantes estrangeiros puderam</w:t>
            </w:r>
            <w:r w:rsidR="0068052C">
              <w:t xml:space="preserve"> </w:t>
            </w:r>
            <w:r w:rsidR="00802C0A" w:rsidRPr="00AD6E44">
              <w:t xml:space="preserve">entrar no país, alguns dos quais </w:t>
            </w:r>
            <w:r w:rsidR="007278C4">
              <w:t xml:space="preserve">eram </w:t>
            </w:r>
            <w:r w:rsidR="00802C0A" w:rsidRPr="00AD6E44">
              <w:t>especialistas na área da fabricação</w:t>
            </w:r>
            <w:r w:rsidR="00AD6E44">
              <w:t xml:space="preserve"> </w:t>
            </w:r>
            <w:r w:rsidR="00802C0A" w:rsidRPr="00AD6E44">
              <w:t>de ferro. Começava aí</w:t>
            </w:r>
            <w:r w:rsidR="0017088B" w:rsidRPr="00AD6E44">
              <w:t xml:space="preserve">, </w:t>
            </w:r>
            <w:r w:rsidR="007444FF">
              <w:t>ao mesmo tempo</w:t>
            </w:r>
            <w:r w:rsidR="0017088B" w:rsidRPr="00AD6E44">
              <w:t xml:space="preserve">, </w:t>
            </w:r>
            <w:r w:rsidR="00802C0A" w:rsidRPr="00AD6E44">
              <w:t>o processo de constituição da nação</w:t>
            </w:r>
            <w:r w:rsidR="00AD6E44">
              <w:t xml:space="preserve"> </w:t>
            </w:r>
            <w:r w:rsidR="00802C0A" w:rsidRPr="00AD6E44">
              <w:t>brasileira</w:t>
            </w:r>
            <w:r w:rsidR="0017088B" w:rsidRPr="00AD6E44">
              <w:t xml:space="preserve"> e a s</w:t>
            </w:r>
            <w:r w:rsidR="003E3594">
              <w:t>i</w:t>
            </w:r>
            <w:r w:rsidR="0017088B" w:rsidRPr="00AD6E44">
              <w:t>derurgia nacional.</w:t>
            </w:r>
          </w:p>
          <w:p w14:paraId="34B9E6E1" w14:textId="77777777" w:rsidR="00A660F3" w:rsidRDefault="00A660F3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</w:p>
          <w:p w14:paraId="3F2E88FF" w14:textId="69E537AD" w:rsidR="00614111" w:rsidRPr="004F0028" w:rsidRDefault="00183DC7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614111">
              <w:rPr>
                <w:lang w:val="pt-BR"/>
              </w:rPr>
              <w:t>Em 1808 a família real portuguesa v</w:t>
            </w:r>
            <w:r w:rsidR="00493136">
              <w:rPr>
                <w:lang w:val="pt-BR"/>
              </w:rPr>
              <w:t>eio</w:t>
            </w:r>
            <w:r w:rsidR="00614111">
              <w:rPr>
                <w:lang w:val="pt-BR"/>
              </w:rPr>
              <w:t xml:space="preserve"> para o Brasil, em </w:t>
            </w:r>
            <w:r w:rsidR="00614111" w:rsidRPr="000519B8">
              <w:rPr>
                <w:highlight w:val="yellow"/>
                <w:lang w:val="pt-BR"/>
              </w:rPr>
              <w:t>1810</w:t>
            </w:r>
            <w:r w:rsidR="00614111">
              <w:rPr>
                <w:lang w:val="pt-BR"/>
              </w:rPr>
              <w:t xml:space="preserve"> </w:t>
            </w:r>
            <w:r w:rsidR="00A012A9">
              <w:rPr>
                <w:lang w:val="pt-BR"/>
              </w:rPr>
              <w:t xml:space="preserve">Dom João </w:t>
            </w:r>
            <w:r w:rsidR="00614111">
              <w:rPr>
                <w:lang w:val="pt-BR"/>
              </w:rPr>
              <w:t xml:space="preserve">VI, que já era preocupado com a indústria siderúrgica em Portugal faz um alto investimento para a criação da siderurgia no Brasil, no </w:t>
            </w:r>
            <w:r w:rsidR="00AD6E44">
              <w:rPr>
                <w:lang w:val="pt-BR"/>
              </w:rPr>
              <w:t>Norte</w:t>
            </w:r>
            <w:r w:rsidR="00614111">
              <w:rPr>
                <w:lang w:val="pt-BR"/>
              </w:rPr>
              <w:t xml:space="preserve"> e no </w:t>
            </w:r>
            <w:r w:rsidR="0068052C">
              <w:rPr>
                <w:lang w:val="pt-BR"/>
              </w:rPr>
              <w:t>C</w:t>
            </w:r>
            <w:r w:rsidR="00614111">
              <w:rPr>
                <w:lang w:val="pt-BR"/>
              </w:rPr>
              <w:t>entro de Minas Gerais e também em Sorocaba – SP</w:t>
            </w:r>
            <w:r w:rsidR="00145E7A">
              <w:rPr>
                <w:lang w:val="pt-BR"/>
              </w:rPr>
              <w:t xml:space="preserve"> onde</w:t>
            </w:r>
            <w:r w:rsidR="00CB42AD">
              <w:rPr>
                <w:lang w:val="pt-BR"/>
              </w:rPr>
              <w:t xml:space="preserve"> foi fundada a Real F</w:t>
            </w:r>
            <w:r w:rsidR="004B69ED">
              <w:rPr>
                <w:lang w:val="pt-BR"/>
              </w:rPr>
              <w:t>á</w:t>
            </w:r>
            <w:r w:rsidR="00CB42AD">
              <w:rPr>
                <w:lang w:val="pt-BR"/>
              </w:rPr>
              <w:t>brica de Ferro</w:t>
            </w:r>
            <w:r w:rsidR="00145E7A">
              <w:rPr>
                <w:lang w:val="pt-BR"/>
              </w:rPr>
              <w:t>, o objetivo de Dom João</w:t>
            </w:r>
            <w:r w:rsidR="00614111">
              <w:rPr>
                <w:lang w:val="pt-BR"/>
              </w:rPr>
              <w:t xml:space="preserve"> era econômico e militar.</w:t>
            </w:r>
            <w:r w:rsidR="008110D1">
              <w:rPr>
                <w:lang w:val="pt-BR"/>
              </w:rPr>
              <w:t xml:space="preserve"> A siderurgia teve um papel importante na formação econômica do país </w:t>
            </w:r>
          </w:p>
        </w:tc>
      </w:tr>
      <w:tr w:rsidR="004675AD" w:rsidRPr="004F0028" w14:paraId="1087CF3F" w14:textId="77777777" w:rsidTr="00C9740A">
        <w:trPr>
          <w:trHeight w:val="1899"/>
        </w:trPr>
        <w:tc>
          <w:tcPr>
            <w:tcW w:w="10034" w:type="dxa"/>
            <w:shd w:val="clear" w:color="auto" w:fill="F2F2F2" w:themeFill="background1" w:themeFillShade="F2"/>
            <w:vAlign w:val="center"/>
          </w:tcPr>
          <w:p w14:paraId="7BDAB612" w14:textId="77777777" w:rsidR="004675AD" w:rsidRPr="004F0028" w:rsidRDefault="004675AD" w:rsidP="001157AC">
            <w:pPr>
              <w:pStyle w:val="Textodenfase"/>
              <w:jc w:val="center"/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w:lastRenderedPageBreak/>
              <mc:AlternateContent>
                <mc:Choice Requires="wps">
                  <w:drawing>
                    <wp:inline distT="0" distB="0" distL="0" distR="0" wp14:anchorId="6A11EC40" wp14:editId="4CA140A5">
                      <wp:extent cx="5422005" cy="1019175"/>
                      <wp:effectExtent l="0" t="0" r="0" b="0"/>
                      <wp:docPr id="13" name="Caixa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0191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FE1777" w14:textId="3BA134F5" w:rsidR="004675AD" w:rsidRDefault="004675AD" w:rsidP="004675AD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“</w:t>
                                  </w:r>
                                  <w:r w:rsidR="008110D1" w:rsidRP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Aquela figura histórica tão deselegante e vulgar, de D. João VI, lançou todos os fundamentos essenciais do nosso destino.</w:t>
                                  </w: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”</w:t>
                                  </w:r>
                                  <w:r w:rsid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 xml:space="preserve"> </w:t>
                                  </w:r>
                                  <w:r w:rsidR="008110D1" w:rsidRP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(</w:t>
                                  </w:r>
                                  <w:r w:rsid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Euclides da cunha</w:t>
                                  </w:r>
                                  <w:r w:rsidR="00EF58AE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, 1999</w:t>
                                  </w:r>
                                  <w:r w:rsidR="008110D1" w:rsidRP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A11EC40" id="Caixa de Texto 13" o:spid="_x0000_s1028" type="#_x0000_t202" style="width:426.95pt;height:8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" filled="f" stroked="f" strokeweight=".5pt">
                      <v:textbox>
                        <w:txbxContent>
                          <w:p w14:paraId="05FE1777" w14:textId="3BA134F5" w:rsidR="004675AD" w:rsidRDefault="004675AD" w:rsidP="004675AD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“</w:t>
                            </w:r>
                            <w:r w:rsidR="008110D1" w:rsidRP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Aquela figura histórica tão deselegante e vulgar, de D. João VI, lançou todos os fundamentos essenciais do nosso destino.</w:t>
                            </w:r>
                            <w:r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”</w:t>
                            </w:r>
                            <w:r w:rsid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  <w:r w:rsidR="008110D1" w:rsidRP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(</w:t>
                            </w:r>
                            <w:r w:rsid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Euclides da cunha</w:t>
                            </w:r>
                            <w:r w:rsidR="00EF58AE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, 1999</w:t>
                            </w:r>
                            <w:r w:rsidR="008110D1" w:rsidRP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675AD" w:rsidRPr="004F0028" w14:paraId="0CA67CE4" w14:textId="77777777" w:rsidTr="00C9740A">
        <w:trPr>
          <w:trHeight w:val="5931"/>
        </w:trPr>
        <w:tc>
          <w:tcPr>
            <w:tcW w:w="10034" w:type="dxa"/>
          </w:tcPr>
          <w:p w14:paraId="3F7B5799" w14:textId="77777777" w:rsidR="004675AD" w:rsidRDefault="004675AD" w:rsidP="001157AC">
            <w:pPr>
              <w:pStyle w:val="Contedo"/>
              <w:rPr>
                <w:lang w:val="pt-BR"/>
              </w:rPr>
            </w:pPr>
          </w:p>
          <w:p w14:paraId="1728CCDE" w14:textId="77777777" w:rsidR="007C76A3" w:rsidRDefault="007C76A3" w:rsidP="001157AC">
            <w:pPr>
              <w:pStyle w:val="Contedo"/>
              <w:rPr>
                <w:lang w:val="pt-BR"/>
              </w:rPr>
            </w:pPr>
          </w:p>
          <w:p w14:paraId="3CB29D07" w14:textId="77777777" w:rsidR="007C76A3" w:rsidRDefault="007C76A3" w:rsidP="007C76A3">
            <w:pPr>
              <w:pStyle w:val="Ttulo"/>
            </w:pPr>
          </w:p>
          <w:p w14:paraId="3C4C2937" w14:textId="52CAF0C9" w:rsidR="007C76A3" w:rsidRDefault="007C76A3" w:rsidP="007C76A3">
            <w:pPr>
              <w:pStyle w:val="Ttulo"/>
            </w:pPr>
            <w:r>
              <w:t>Referências</w:t>
            </w:r>
          </w:p>
          <w:p w14:paraId="16747483" w14:textId="5D7FF438" w:rsidR="003C070A" w:rsidRPr="00ED68F4" w:rsidRDefault="004974E0" w:rsidP="003C070A">
            <w:pPr>
              <w:rPr>
                <w:lang w:val="pt-BR"/>
              </w:rPr>
            </w:pPr>
            <w:r w:rsidRPr="004974E0">
              <w:t>https://brasil.un.org/pt-br/175180-o-que-sao-mudancas-climaticas</w:t>
            </w:r>
          </w:p>
        </w:tc>
      </w:tr>
    </w:tbl>
    <w:p w14:paraId="5582D750" w14:textId="77777777" w:rsidR="00702691" w:rsidRPr="004675AD" w:rsidRDefault="00702691" w:rsidP="00702691">
      <w:pPr>
        <w:spacing w:after="200"/>
      </w:pPr>
    </w:p>
    <w:sectPr w:rsidR="00702691" w:rsidRPr="004675AD" w:rsidSect="00702691">
      <w:headerReference w:type="default" r:id="rId9"/>
      <w:footerReference w:type="default" r:id="rId1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3174B" w14:textId="77777777" w:rsidR="001F1D96" w:rsidRDefault="001F1D96">
      <w:r>
        <w:separator/>
      </w:r>
    </w:p>
    <w:p w14:paraId="62A15755" w14:textId="77777777" w:rsidR="001F1D96" w:rsidRDefault="001F1D96"/>
  </w:endnote>
  <w:endnote w:type="continuationSeparator" w:id="0">
    <w:p w14:paraId="3C09B32E" w14:textId="77777777" w:rsidR="001F1D96" w:rsidRDefault="001F1D96">
      <w:r>
        <w:continuationSeparator/>
      </w:r>
    </w:p>
    <w:p w14:paraId="5B2BCDA4" w14:textId="77777777" w:rsidR="001F1D96" w:rsidRDefault="001F1D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5B9CF9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47A1C25D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F79A0" w14:textId="77777777" w:rsidR="001F1D96" w:rsidRDefault="001F1D96">
      <w:r>
        <w:separator/>
      </w:r>
    </w:p>
    <w:p w14:paraId="0EA9C898" w14:textId="77777777" w:rsidR="001F1D96" w:rsidRDefault="001F1D96"/>
  </w:footnote>
  <w:footnote w:type="continuationSeparator" w:id="0">
    <w:p w14:paraId="4E6AA05B" w14:textId="77777777" w:rsidR="001F1D96" w:rsidRDefault="001F1D96">
      <w:r>
        <w:continuationSeparator/>
      </w:r>
    </w:p>
    <w:p w14:paraId="6B968F68" w14:textId="77777777" w:rsidR="001F1D96" w:rsidRDefault="001F1D9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1A41B01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7531B0F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50D518C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48EE"/>
    <w:multiLevelType w:val="hybridMultilevel"/>
    <w:tmpl w:val="34E4A03E"/>
    <w:lvl w:ilvl="0" w:tplc="98A43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50378"/>
    <w:multiLevelType w:val="multilevel"/>
    <w:tmpl w:val="80F475B4"/>
    <w:lvl w:ilvl="0">
      <w:start w:val="1"/>
      <w:numFmt w:val="decimal"/>
      <w:lvlText w:val="%1.0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2520"/>
      </w:pPr>
      <w:rPr>
        <w:rFonts w:hint="default"/>
      </w:rPr>
    </w:lvl>
  </w:abstractNum>
  <w:abstractNum w:abstractNumId="2" w15:restartNumberingAfterBreak="0">
    <w:nsid w:val="2A054314"/>
    <w:multiLevelType w:val="hybridMultilevel"/>
    <w:tmpl w:val="715436E8"/>
    <w:lvl w:ilvl="0" w:tplc="771268A8">
      <w:start w:val="194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9578A"/>
    <w:multiLevelType w:val="multilevel"/>
    <w:tmpl w:val="FD3C7A78"/>
    <w:lvl w:ilvl="0">
      <w:start w:val="1"/>
      <w:numFmt w:val="decimal"/>
      <w:lvlText w:val="%1.0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25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36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43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46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5400"/>
      </w:pPr>
      <w:rPr>
        <w:rFonts w:hint="default"/>
      </w:rPr>
    </w:lvl>
  </w:abstractNum>
  <w:abstractNum w:abstractNumId="4" w15:restartNumberingAfterBreak="0">
    <w:nsid w:val="51A26F0F"/>
    <w:multiLevelType w:val="multilevel"/>
    <w:tmpl w:val="B0A08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3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3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0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2520"/>
      </w:pPr>
      <w:rPr>
        <w:rFonts w:hint="default"/>
      </w:rPr>
    </w:lvl>
  </w:abstractNum>
  <w:abstractNum w:abstractNumId="5" w15:restartNumberingAfterBreak="0">
    <w:nsid w:val="6BC529DA"/>
    <w:multiLevelType w:val="multilevel"/>
    <w:tmpl w:val="AD86590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6" w15:restartNumberingAfterBreak="0">
    <w:nsid w:val="730F595A"/>
    <w:multiLevelType w:val="hybridMultilevel"/>
    <w:tmpl w:val="13E6B608"/>
    <w:lvl w:ilvl="0" w:tplc="1C4607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124700">
    <w:abstractNumId w:val="4"/>
  </w:num>
  <w:num w:numId="2" w16cid:durableId="234819693">
    <w:abstractNumId w:val="0"/>
  </w:num>
  <w:num w:numId="3" w16cid:durableId="839122989">
    <w:abstractNumId w:val="5"/>
  </w:num>
  <w:num w:numId="4" w16cid:durableId="1903909532">
    <w:abstractNumId w:val="1"/>
  </w:num>
  <w:num w:numId="5" w16cid:durableId="1576551455">
    <w:abstractNumId w:val="6"/>
  </w:num>
  <w:num w:numId="6" w16cid:durableId="1955794134">
    <w:abstractNumId w:val="3"/>
  </w:num>
  <w:num w:numId="7" w16cid:durableId="18772363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236"/>
    <w:rsid w:val="0001321A"/>
    <w:rsid w:val="000201C6"/>
    <w:rsid w:val="00024399"/>
    <w:rsid w:val="0002482E"/>
    <w:rsid w:val="00026084"/>
    <w:rsid w:val="0003296A"/>
    <w:rsid w:val="00041A5D"/>
    <w:rsid w:val="00050324"/>
    <w:rsid w:val="000519B8"/>
    <w:rsid w:val="000521DD"/>
    <w:rsid w:val="000523ED"/>
    <w:rsid w:val="00054C11"/>
    <w:rsid w:val="00061769"/>
    <w:rsid w:val="000709BF"/>
    <w:rsid w:val="00073CA1"/>
    <w:rsid w:val="000749E7"/>
    <w:rsid w:val="0007563C"/>
    <w:rsid w:val="00090203"/>
    <w:rsid w:val="00091B8F"/>
    <w:rsid w:val="0009459B"/>
    <w:rsid w:val="00096FA1"/>
    <w:rsid w:val="000A0150"/>
    <w:rsid w:val="000A1CB0"/>
    <w:rsid w:val="000A2655"/>
    <w:rsid w:val="000B1CCC"/>
    <w:rsid w:val="000B4EBB"/>
    <w:rsid w:val="000C038B"/>
    <w:rsid w:val="000C53F8"/>
    <w:rsid w:val="000E2F89"/>
    <w:rsid w:val="000E63C9"/>
    <w:rsid w:val="000F443F"/>
    <w:rsid w:val="001004D0"/>
    <w:rsid w:val="00101C25"/>
    <w:rsid w:val="00106D59"/>
    <w:rsid w:val="001169FE"/>
    <w:rsid w:val="00130E9D"/>
    <w:rsid w:val="00141BB8"/>
    <w:rsid w:val="0014594A"/>
    <w:rsid w:val="00145E7A"/>
    <w:rsid w:val="00147236"/>
    <w:rsid w:val="00150A6D"/>
    <w:rsid w:val="0015426D"/>
    <w:rsid w:val="0016048C"/>
    <w:rsid w:val="0016331B"/>
    <w:rsid w:val="0016491E"/>
    <w:rsid w:val="0016509F"/>
    <w:rsid w:val="0017088B"/>
    <w:rsid w:val="001759D9"/>
    <w:rsid w:val="00180C3C"/>
    <w:rsid w:val="00183DC7"/>
    <w:rsid w:val="00185B35"/>
    <w:rsid w:val="001911A6"/>
    <w:rsid w:val="00193F57"/>
    <w:rsid w:val="001A6843"/>
    <w:rsid w:val="001B1913"/>
    <w:rsid w:val="001B396F"/>
    <w:rsid w:val="001B453C"/>
    <w:rsid w:val="001C0CFD"/>
    <w:rsid w:val="001C1541"/>
    <w:rsid w:val="001C35B2"/>
    <w:rsid w:val="001D38F4"/>
    <w:rsid w:val="001F1D96"/>
    <w:rsid w:val="001F22E4"/>
    <w:rsid w:val="001F2BC8"/>
    <w:rsid w:val="001F2C34"/>
    <w:rsid w:val="001F335D"/>
    <w:rsid w:val="001F45D4"/>
    <w:rsid w:val="001F48CE"/>
    <w:rsid w:val="001F5F6B"/>
    <w:rsid w:val="00205347"/>
    <w:rsid w:val="00214BDF"/>
    <w:rsid w:val="00223032"/>
    <w:rsid w:val="00226D4A"/>
    <w:rsid w:val="00227B37"/>
    <w:rsid w:val="002416B2"/>
    <w:rsid w:val="00243317"/>
    <w:rsid w:val="00243EBC"/>
    <w:rsid w:val="0024658A"/>
    <w:rsid w:val="00246A35"/>
    <w:rsid w:val="002506BD"/>
    <w:rsid w:val="00263F50"/>
    <w:rsid w:val="0027638D"/>
    <w:rsid w:val="00277952"/>
    <w:rsid w:val="00283240"/>
    <w:rsid w:val="00284348"/>
    <w:rsid w:val="00296A96"/>
    <w:rsid w:val="00297784"/>
    <w:rsid w:val="002A01CA"/>
    <w:rsid w:val="002A3DA6"/>
    <w:rsid w:val="002A676F"/>
    <w:rsid w:val="002B18B3"/>
    <w:rsid w:val="002B3F70"/>
    <w:rsid w:val="002C2A2F"/>
    <w:rsid w:val="002D1429"/>
    <w:rsid w:val="002D388D"/>
    <w:rsid w:val="002E346C"/>
    <w:rsid w:val="002F1BD7"/>
    <w:rsid w:val="002F51F5"/>
    <w:rsid w:val="00301B46"/>
    <w:rsid w:val="003070A3"/>
    <w:rsid w:val="003072B7"/>
    <w:rsid w:val="00311FD7"/>
    <w:rsid w:val="00312137"/>
    <w:rsid w:val="003208DD"/>
    <w:rsid w:val="00330359"/>
    <w:rsid w:val="0033762F"/>
    <w:rsid w:val="00347476"/>
    <w:rsid w:val="003544E1"/>
    <w:rsid w:val="00357674"/>
    <w:rsid w:val="00360494"/>
    <w:rsid w:val="00366C7E"/>
    <w:rsid w:val="00366FC6"/>
    <w:rsid w:val="00372C21"/>
    <w:rsid w:val="00383A31"/>
    <w:rsid w:val="00384CF1"/>
    <w:rsid w:val="00384EA3"/>
    <w:rsid w:val="00385490"/>
    <w:rsid w:val="00397C53"/>
    <w:rsid w:val="003A39A1"/>
    <w:rsid w:val="003B7ECE"/>
    <w:rsid w:val="003C070A"/>
    <w:rsid w:val="003C1668"/>
    <w:rsid w:val="003C2191"/>
    <w:rsid w:val="003C4725"/>
    <w:rsid w:val="003D3863"/>
    <w:rsid w:val="003D4CAB"/>
    <w:rsid w:val="003D700E"/>
    <w:rsid w:val="003E2451"/>
    <w:rsid w:val="003E3109"/>
    <w:rsid w:val="003E3594"/>
    <w:rsid w:val="003E52A6"/>
    <w:rsid w:val="003E5ADE"/>
    <w:rsid w:val="003F7803"/>
    <w:rsid w:val="00401A0C"/>
    <w:rsid w:val="00403E40"/>
    <w:rsid w:val="004110DE"/>
    <w:rsid w:val="00413801"/>
    <w:rsid w:val="004167EA"/>
    <w:rsid w:val="0041795E"/>
    <w:rsid w:val="00431018"/>
    <w:rsid w:val="004359EC"/>
    <w:rsid w:val="0044085A"/>
    <w:rsid w:val="00444FC1"/>
    <w:rsid w:val="00462293"/>
    <w:rsid w:val="004675AD"/>
    <w:rsid w:val="004720EB"/>
    <w:rsid w:val="00473E7A"/>
    <w:rsid w:val="004868F0"/>
    <w:rsid w:val="00493136"/>
    <w:rsid w:val="004974E0"/>
    <w:rsid w:val="004A1429"/>
    <w:rsid w:val="004A79C8"/>
    <w:rsid w:val="004B21A5"/>
    <w:rsid w:val="004B597C"/>
    <w:rsid w:val="004B69ED"/>
    <w:rsid w:val="004B75A6"/>
    <w:rsid w:val="004C052B"/>
    <w:rsid w:val="004C3F9F"/>
    <w:rsid w:val="004D1D27"/>
    <w:rsid w:val="004E5A43"/>
    <w:rsid w:val="004F0028"/>
    <w:rsid w:val="004F7116"/>
    <w:rsid w:val="005037F0"/>
    <w:rsid w:val="00507337"/>
    <w:rsid w:val="00514022"/>
    <w:rsid w:val="00516A86"/>
    <w:rsid w:val="005275F6"/>
    <w:rsid w:val="00535A57"/>
    <w:rsid w:val="00536D5D"/>
    <w:rsid w:val="005420BC"/>
    <w:rsid w:val="0054297E"/>
    <w:rsid w:val="0055535B"/>
    <w:rsid w:val="00565B26"/>
    <w:rsid w:val="00572102"/>
    <w:rsid w:val="005773FE"/>
    <w:rsid w:val="00577A9E"/>
    <w:rsid w:val="005970FF"/>
    <w:rsid w:val="005A3263"/>
    <w:rsid w:val="005B0EDE"/>
    <w:rsid w:val="005B1E27"/>
    <w:rsid w:val="005B4CDB"/>
    <w:rsid w:val="005C288D"/>
    <w:rsid w:val="005C370D"/>
    <w:rsid w:val="005C6745"/>
    <w:rsid w:val="005D5304"/>
    <w:rsid w:val="005D7FCE"/>
    <w:rsid w:val="005E17E6"/>
    <w:rsid w:val="005E7E6D"/>
    <w:rsid w:val="005F1BB0"/>
    <w:rsid w:val="005F40C9"/>
    <w:rsid w:val="005F48BE"/>
    <w:rsid w:val="00601F08"/>
    <w:rsid w:val="006116BC"/>
    <w:rsid w:val="00614111"/>
    <w:rsid w:val="00622E68"/>
    <w:rsid w:val="00624218"/>
    <w:rsid w:val="006275A0"/>
    <w:rsid w:val="00627F33"/>
    <w:rsid w:val="00631A25"/>
    <w:rsid w:val="0064013F"/>
    <w:rsid w:val="00640AF9"/>
    <w:rsid w:val="006422B9"/>
    <w:rsid w:val="00643476"/>
    <w:rsid w:val="00644CFF"/>
    <w:rsid w:val="006454A1"/>
    <w:rsid w:val="00647C19"/>
    <w:rsid w:val="006503CD"/>
    <w:rsid w:val="0065110E"/>
    <w:rsid w:val="006529D5"/>
    <w:rsid w:val="00656C4D"/>
    <w:rsid w:val="00670020"/>
    <w:rsid w:val="00670959"/>
    <w:rsid w:val="006758C8"/>
    <w:rsid w:val="0068052C"/>
    <w:rsid w:val="00682250"/>
    <w:rsid w:val="00686317"/>
    <w:rsid w:val="006966AD"/>
    <w:rsid w:val="006A0271"/>
    <w:rsid w:val="006A02A3"/>
    <w:rsid w:val="006A0656"/>
    <w:rsid w:val="006A44F6"/>
    <w:rsid w:val="006A5BFD"/>
    <w:rsid w:val="006A76D3"/>
    <w:rsid w:val="006A7CCF"/>
    <w:rsid w:val="006B61A1"/>
    <w:rsid w:val="006B6BB2"/>
    <w:rsid w:val="006C3442"/>
    <w:rsid w:val="006C4552"/>
    <w:rsid w:val="006D2664"/>
    <w:rsid w:val="006D7DB2"/>
    <w:rsid w:val="006E34D9"/>
    <w:rsid w:val="006E5716"/>
    <w:rsid w:val="006E7DF6"/>
    <w:rsid w:val="006F4226"/>
    <w:rsid w:val="006F53EF"/>
    <w:rsid w:val="006F638B"/>
    <w:rsid w:val="006F6A53"/>
    <w:rsid w:val="006F6CAA"/>
    <w:rsid w:val="00702691"/>
    <w:rsid w:val="00707F45"/>
    <w:rsid w:val="0072591E"/>
    <w:rsid w:val="007278C4"/>
    <w:rsid w:val="007302B3"/>
    <w:rsid w:val="00730733"/>
    <w:rsid w:val="007309BB"/>
    <w:rsid w:val="00730E3A"/>
    <w:rsid w:val="00735F47"/>
    <w:rsid w:val="00736AAF"/>
    <w:rsid w:val="007444FF"/>
    <w:rsid w:val="007456D6"/>
    <w:rsid w:val="007647C8"/>
    <w:rsid w:val="00765B2A"/>
    <w:rsid w:val="00783053"/>
    <w:rsid w:val="00783A34"/>
    <w:rsid w:val="0079156B"/>
    <w:rsid w:val="007A1FAD"/>
    <w:rsid w:val="007B49E2"/>
    <w:rsid w:val="007C4572"/>
    <w:rsid w:val="007C6B52"/>
    <w:rsid w:val="007C76A3"/>
    <w:rsid w:val="007D16C5"/>
    <w:rsid w:val="007D6343"/>
    <w:rsid w:val="007E1C04"/>
    <w:rsid w:val="007F1785"/>
    <w:rsid w:val="007F26ED"/>
    <w:rsid w:val="007F5A77"/>
    <w:rsid w:val="007F6AAB"/>
    <w:rsid w:val="008016C1"/>
    <w:rsid w:val="00802719"/>
    <w:rsid w:val="00802C0A"/>
    <w:rsid w:val="008110D1"/>
    <w:rsid w:val="008111E8"/>
    <w:rsid w:val="0082269A"/>
    <w:rsid w:val="00823E89"/>
    <w:rsid w:val="00824448"/>
    <w:rsid w:val="00825ECC"/>
    <w:rsid w:val="008375A9"/>
    <w:rsid w:val="008439BB"/>
    <w:rsid w:val="00845091"/>
    <w:rsid w:val="008500D5"/>
    <w:rsid w:val="00857EB1"/>
    <w:rsid w:val="008628AF"/>
    <w:rsid w:val="00862FE4"/>
    <w:rsid w:val="0086389A"/>
    <w:rsid w:val="0086463D"/>
    <w:rsid w:val="008653FD"/>
    <w:rsid w:val="00866A33"/>
    <w:rsid w:val="008704DB"/>
    <w:rsid w:val="00870989"/>
    <w:rsid w:val="0087527E"/>
    <w:rsid w:val="0087605E"/>
    <w:rsid w:val="0088683B"/>
    <w:rsid w:val="00890EBF"/>
    <w:rsid w:val="008944EA"/>
    <w:rsid w:val="008B1FEE"/>
    <w:rsid w:val="008C6ACB"/>
    <w:rsid w:val="008D548C"/>
    <w:rsid w:val="008E2A90"/>
    <w:rsid w:val="008E67EC"/>
    <w:rsid w:val="008E7815"/>
    <w:rsid w:val="008F02E5"/>
    <w:rsid w:val="008F1368"/>
    <w:rsid w:val="008F622A"/>
    <w:rsid w:val="00901B3A"/>
    <w:rsid w:val="00903C32"/>
    <w:rsid w:val="00906DAA"/>
    <w:rsid w:val="00916B16"/>
    <w:rsid w:val="009173B9"/>
    <w:rsid w:val="0093335D"/>
    <w:rsid w:val="00933557"/>
    <w:rsid w:val="00934747"/>
    <w:rsid w:val="0093506A"/>
    <w:rsid w:val="0093613E"/>
    <w:rsid w:val="00940671"/>
    <w:rsid w:val="00943026"/>
    <w:rsid w:val="009437A1"/>
    <w:rsid w:val="00954200"/>
    <w:rsid w:val="009601D9"/>
    <w:rsid w:val="00960CD7"/>
    <w:rsid w:val="00962DE6"/>
    <w:rsid w:val="00966B81"/>
    <w:rsid w:val="00975CB1"/>
    <w:rsid w:val="0098015B"/>
    <w:rsid w:val="0098098C"/>
    <w:rsid w:val="00980C1A"/>
    <w:rsid w:val="00984DFE"/>
    <w:rsid w:val="0098635E"/>
    <w:rsid w:val="00990ED1"/>
    <w:rsid w:val="0099773C"/>
    <w:rsid w:val="0099797C"/>
    <w:rsid w:val="009B035F"/>
    <w:rsid w:val="009B2295"/>
    <w:rsid w:val="009C2DF7"/>
    <w:rsid w:val="009C4893"/>
    <w:rsid w:val="009C49BE"/>
    <w:rsid w:val="009C7720"/>
    <w:rsid w:val="009D3736"/>
    <w:rsid w:val="009D523D"/>
    <w:rsid w:val="009D754E"/>
    <w:rsid w:val="009E0766"/>
    <w:rsid w:val="009E54C7"/>
    <w:rsid w:val="009F17F2"/>
    <w:rsid w:val="009F3283"/>
    <w:rsid w:val="009F3EC2"/>
    <w:rsid w:val="009F635E"/>
    <w:rsid w:val="00A012A9"/>
    <w:rsid w:val="00A0697D"/>
    <w:rsid w:val="00A07A1B"/>
    <w:rsid w:val="00A10E71"/>
    <w:rsid w:val="00A11B18"/>
    <w:rsid w:val="00A11C91"/>
    <w:rsid w:val="00A1301C"/>
    <w:rsid w:val="00A13DB8"/>
    <w:rsid w:val="00A16926"/>
    <w:rsid w:val="00A23AFA"/>
    <w:rsid w:val="00A2760A"/>
    <w:rsid w:val="00A31B3E"/>
    <w:rsid w:val="00A47AC3"/>
    <w:rsid w:val="00A532F3"/>
    <w:rsid w:val="00A546AD"/>
    <w:rsid w:val="00A55936"/>
    <w:rsid w:val="00A660F3"/>
    <w:rsid w:val="00A74B7D"/>
    <w:rsid w:val="00A76553"/>
    <w:rsid w:val="00A77559"/>
    <w:rsid w:val="00A817D1"/>
    <w:rsid w:val="00A8489E"/>
    <w:rsid w:val="00A901F0"/>
    <w:rsid w:val="00A9638D"/>
    <w:rsid w:val="00AA0C56"/>
    <w:rsid w:val="00AA7F97"/>
    <w:rsid w:val="00AB02A7"/>
    <w:rsid w:val="00AB3B80"/>
    <w:rsid w:val="00AC29F3"/>
    <w:rsid w:val="00AC34BD"/>
    <w:rsid w:val="00AC58B3"/>
    <w:rsid w:val="00AD0B1D"/>
    <w:rsid w:val="00AD3549"/>
    <w:rsid w:val="00AD5C31"/>
    <w:rsid w:val="00AD6E44"/>
    <w:rsid w:val="00AE10D5"/>
    <w:rsid w:val="00AF4842"/>
    <w:rsid w:val="00AF4FC8"/>
    <w:rsid w:val="00B04392"/>
    <w:rsid w:val="00B05A00"/>
    <w:rsid w:val="00B13D1B"/>
    <w:rsid w:val="00B231E5"/>
    <w:rsid w:val="00B351ED"/>
    <w:rsid w:val="00B40389"/>
    <w:rsid w:val="00B55CB9"/>
    <w:rsid w:val="00B6330C"/>
    <w:rsid w:val="00B70A32"/>
    <w:rsid w:val="00B73836"/>
    <w:rsid w:val="00B8065A"/>
    <w:rsid w:val="00B972DA"/>
    <w:rsid w:val="00BA4A3C"/>
    <w:rsid w:val="00BB0EBD"/>
    <w:rsid w:val="00BB25E0"/>
    <w:rsid w:val="00BC5605"/>
    <w:rsid w:val="00BD21EF"/>
    <w:rsid w:val="00BD6559"/>
    <w:rsid w:val="00BE3379"/>
    <w:rsid w:val="00BE64DD"/>
    <w:rsid w:val="00BF43E7"/>
    <w:rsid w:val="00BF51BF"/>
    <w:rsid w:val="00C02B87"/>
    <w:rsid w:val="00C1016C"/>
    <w:rsid w:val="00C10B3D"/>
    <w:rsid w:val="00C1299B"/>
    <w:rsid w:val="00C16BB0"/>
    <w:rsid w:val="00C2462D"/>
    <w:rsid w:val="00C325E7"/>
    <w:rsid w:val="00C378A4"/>
    <w:rsid w:val="00C37C72"/>
    <w:rsid w:val="00C4086D"/>
    <w:rsid w:val="00C40F5D"/>
    <w:rsid w:val="00C421EE"/>
    <w:rsid w:val="00C4761E"/>
    <w:rsid w:val="00C614A1"/>
    <w:rsid w:val="00C6648A"/>
    <w:rsid w:val="00C70489"/>
    <w:rsid w:val="00C7174A"/>
    <w:rsid w:val="00C74A94"/>
    <w:rsid w:val="00C85CE2"/>
    <w:rsid w:val="00C9740A"/>
    <w:rsid w:val="00CA07F4"/>
    <w:rsid w:val="00CA1896"/>
    <w:rsid w:val="00CA3857"/>
    <w:rsid w:val="00CA7763"/>
    <w:rsid w:val="00CA7FA6"/>
    <w:rsid w:val="00CB42AD"/>
    <w:rsid w:val="00CB5B28"/>
    <w:rsid w:val="00CB72CD"/>
    <w:rsid w:val="00CC0249"/>
    <w:rsid w:val="00CD0C87"/>
    <w:rsid w:val="00CD12B7"/>
    <w:rsid w:val="00CE2F4B"/>
    <w:rsid w:val="00CF0BE1"/>
    <w:rsid w:val="00CF1F82"/>
    <w:rsid w:val="00CF5371"/>
    <w:rsid w:val="00D020A5"/>
    <w:rsid w:val="00D0301D"/>
    <w:rsid w:val="00D0323A"/>
    <w:rsid w:val="00D0559F"/>
    <w:rsid w:val="00D0743C"/>
    <w:rsid w:val="00D077E9"/>
    <w:rsid w:val="00D15331"/>
    <w:rsid w:val="00D173C3"/>
    <w:rsid w:val="00D3403B"/>
    <w:rsid w:val="00D37EF1"/>
    <w:rsid w:val="00D42CB7"/>
    <w:rsid w:val="00D5413D"/>
    <w:rsid w:val="00D570A9"/>
    <w:rsid w:val="00D70D02"/>
    <w:rsid w:val="00D72A90"/>
    <w:rsid w:val="00D73A4B"/>
    <w:rsid w:val="00D751A9"/>
    <w:rsid w:val="00D770C7"/>
    <w:rsid w:val="00D86945"/>
    <w:rsid w:val="00D90290"/>
    <w:rsid w:val="00DA2055"/>
    <w:rsid w:val="00DA287F"/>
    <w:rsid w:val="00DB1A7B"/>
    <w:rsid w:val="00DB6348"/>
    <w:rsid w:val="00DC7DE8"/>
    <w:rsid w:val="00DD152F"/>
    <w:rsid w:val="00DD6CD2"/>
    <w:rsid w:val="00DE213F"/>
    <w:rsid w:val="00DF027C"/>
    <w:rsid w:val="00DF0E59"/>
    <w:rsid w:val="00E00A32"/>
    <w:rsid w:val="00E151E9"/>
    <w:rsid w:val="00E151F8"/>
    <w:rsid w:val="00E1697A"/>
    <w:rsid w:val="00E16E4D"/>
    <w:rsid w:val="00E17CB6"/>
    <w:rsid w:val="00E22ACD"/>
    <w:rsid w:val="00E22FD5"/>
    <w:rsid w:val="00E302FE"/>
    <w:rsid w:val="00E36435"/>
    <w:rsid w:val="00E37430"/>
    <w:rsid w:val="00E3786C"/>
    <w:rsid w:val="00E55414"/>
    <w:rsid w:val="00E600D1"/>
    <w:rsid w:val="00E620B0"/>
    <w:rsid w:val="00E65D17"/>
    <w:rsid w:val="00E72F0C"/>
    <w:rsid w:val="00E76786"/>
    <w:rsid w:val="00E77F8C"/>
    <w:rsid w:val="00E81B40"/>
    <w:rsid w:val="00E83187"/>
    <w:rsid w:val="00E91697"/>
    <w:rsid w:val="00EA1942"/>
    <w:rsid w:val="00EA2225"/>
    <w:rsid w:val="00EA5E1E"/>
    <w:rsid w:val="00EA73AF"/>
    <w:rsid w:val="00EA79EF"/>
    <w:rsid w:val="00EB37C2"/>
    <w:rsid w:val="00EB65A9"/>
    <w:rsid w:val="00EC64C0"/>
    <w:rsid w:val="00EC70DF"/>
    <w:rsid w:val="00ED420D"/>
    <w:rsid w:val="00ED68F4"/>
    <w:rsid w:val="00ED7B25"/>
    <w:rsid w:val="00EE12B2"/>
    <w:rsid w:val="00EE4D98"/>
    <w:rsid w:val="00EF555B"/>
    <w:rsid w:val="00EF58AE"/>
    <w:rsid w:val="00F027BB"/>
    <w:rsid w:val="00F10248"/>
    <w:rsid w:val="00F11DCF"/>
    <w:rsid w:val="00F15AFE"/>
    <w:rsid w:val="00F162EA"/>
    <w:rsid w:val="00F27581"/>
    <w:rsid w:val="00F34ECF"/>
    <w:rsid w:val="00F43AF0"/>
    <w:rsid w:val="00F512DA"/>
    <w:rsid w:val="00F52D27"/>
    <w:rsid w:val="00F73F22"/>
    <w:rsid w:val="00F76156"/>
    <w:rsid w:val="00F77A61"/>
    <w:rsid w:val="00F83527"/>
    <w:rsid w:val="00F85C86"/>
    <w:rsid w:val="00F926A7"/>
    <w:rsid w:val="00FA2562"/>
    <w:rsid w:val="00FA40B0"/>
    <w:rsid w:val="00FA5F6F"/>
    <w:rsid w:val="00FA6117"/>
    <w:rsid w:val="00FB0656"/>
    <w:rsid w:val="00FB0E2A"/>
    <w:rsid w:val="00FB5312"/>
    <w:rsid w:val="00FC3C03"/>
    <w:rsid w:val="00FD0B40"/>
    <w:rsid w:val="00FD258C"/>
    <w:rsid w:val="00FD4BAF"/>
    <w:rsid w:val="00FD583F"/>
    <w:rsid w:val="00FD66F2"/>
    <w:rsid w:val="00FD7488"/>
    <w:rsid w:val="00FE032D"/>
    <w:rsid w:val="00FE0539"/>
    <w:rsid w:val="00FE0C97"/>
    <w:rsid w:val="00FF16B4"/>
    <w:rsid w:val="00FF1A57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9FDB18"/>
  <w15:docId w15:val="{FB6059CA-829B-4740-92C8-3342E2DF4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semiHidden/>
    <w:unhideWhenUsed/>
    <w:qFormat/>
    <w:rsid w:val="006A02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Fontepargpadro"/>
    <w:uiPriority w:val="99"/>
    <w:unhideWhenUsed/>
    <w:rsid w:val="00147236"/>
    <w:rPr>
      <w:color w:val="3592C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7236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5"/>
    <w:semiHidden/>
    <w:rsid w:val="006A0271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Refdecomentrio">
    <w:name w:val="annotation reference"/>
    <w:basedOn w:val="Fontepargpadro"/>
    <w:uiPriority w:val="99"/>
    <w:semiHidden/>
    <w:unhideWhenUsed/>
    <w:rsid w:val="00906D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06DA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06DAA"/>
    <w:rPr>
      <w:rFonts w:eastAsiaTheme="minorEastAsia"/>
      <w:b/>
      <w:color w:val="082A75" w:themeColor="text2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06DAA"/>
    <w:rPr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06DAA"/>
    <w:rPr>
      <w:rFonts w:eastAsiaTheme="minorEastAsia"/>
      <w:b/>
      <w:bCs/>
      <w:color w:val="082A75" w:themeColor="text2"/>
      <w:sz w:val="20"/>
      <w:szCs w:val="20"/>
    </w:rPr>
  </w:style>
  <w:style w:type="paragraph" w:styleId="PargrafodaLista">
    <w:name w:val="List Paragraph"/>
    <w:basedOn w:val="Normal"/>
    <w:uiPriority w:val="34"/>
    <w:unhideWhenUsed/>
    <w:qFormat/>
    <w:rsid w:val="00C614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591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1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37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0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5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26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7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720026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025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5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1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62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39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4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8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45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09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69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112472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6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3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9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7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4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63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da\AppData\Local\Microsoft\Office\16.0\DTS\pt-BR%7b76D763B1-68F9-4ED3-9E7A-402C7F5972B0%7d\%7b0230946A-DB8A-4F05-A2DA-D8F1AEF8737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181A8D4B874002AC1F43BCD030854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12AD4B-9B8E-4EE1-A01D-63E0A98FDBE6}"/>
      </w:docPartPr>
      <w:docPartBody>
        <w:p w:rsidR="0090191F" w:rsidRDefault="00955B40">
          <w:pPr>
            <w:pStyle w:val="25181A8D4B874002AC1F43BCD030854E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julho 23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466"/>
    <w:rsid w:val="001804B0"/>
    <w:rsid w:val="001B0304"/>
    <w:rsid w:val="0029087B"/>
    <w:rsid w:val="00317466"/>
    <w:rsid w:val="00495D1E"/>
    <w:rsid w:val="004D1C50"/>
    <w:rsid w:val="0050388F"/>
    <w:rsid w:val="0090191F"/>
    <w:rsid w:val="00955B40"/>
    <w:rsid w:val="00AE7F86"/>
    <w:rsid w:val="00BD3AEC"/>
    <w:rsid w:val="00C37F58"/>
    <w:rsid w:val="00E4511E"/>
    <w:rsid w:val="00F22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/>
    </w:rPr>
  </w:style>
  <w:style w:type="paragraph" w:customStyle="1" w:styleId="25181A8D4B874002AC1F43BCD030854E">
    <w:name w:val="25181A8D4B874002AC1F43BCD030854E"/>
  </w:style>
  <w:style w:type="paragraph" w:customStyle="1" w:styleId="853FA0C3C6F84EC088F97F57F9513A23">
    <w:name w:val="853FA0C3C6F84EC088F97F57F9513A23"/>
    <w:rsid w:val="003174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2E9BA-3500-45AF-B65E-030D85F12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{0230946A-DB8A-4F05-A2DA-D8F1AEF87376}tf16392850_win32.dotx</Template>
  <TotalTime>1224</TotalTime>
  <Pages>6</Pages>
  <Words>1242</Words>
  <Characters>7084</Characters>
  <Application>Microsoft Office Word</Application>
  <DocSecurity>0</DocSecurity>
  <Lines>59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Kaue</dc:creator>
  <cp:keywords/>
  <cp:lastModifiedBy>Kaue Mandarino Correa da Silva</cp:lastModifiedBy>
  <cp:revision>5</cp:revision>
  <cp:lastPrinted>2022-11-18T19:37:00Z</cp:lastPrinted>
  <dcterms:created xsi:type="dcterms:W3CDTF">2022-12-06T01:20:00Z</dcterms:created>
  <dcterms:modified xsi:type="dcterms:W3CDTF">2022-12-07T13:00:00Z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