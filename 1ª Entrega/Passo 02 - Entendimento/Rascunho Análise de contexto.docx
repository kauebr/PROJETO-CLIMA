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3C2E7081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6B8D3EA5">
            <wp:simplePos x="0" y="0"/>
            <wp:positionH relativeFrom="column">
              <wp:posOffset>-749635</wp:posOffset>
            </wp:positionH>
            <wp:positionV relativeFrom="page">
              <wp:align>top</wp:align>
            </wp:positionV>
            <wp:extent cx="7760970" cy="72390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344" cy="723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B5D263" w14:textId="7826DA2A" w:rsidR="00C325E7" w:rsidRPr="00866A33" w:rsidRDefault="00C325E7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 xml:space="preserve">Projeto Clima </w:t>
                                  </w:r>
                                </w:p>
                                <w:p w14:paraId="058C74EC" w14:textId="25AEE432" w:rsidR="006A44F6" w:rsidRPr="00866A33" w:rsidRDefault="006A44F6" w:rsidP="00147236">
                                  <w:pPr>
                                    <w:pStyle w:val="Ttulo"/>
                                    <w:rPr>
                                      <w:color w:val="002060"/>
                                      <w:lang w:val="pt-BR" w:bidi="pt-BR"/>
                                    </w:rPr>
                                  </w:pPr>
                                  <w:r w:rsidRPr="00866A33">
                                    <w:rPr>
                                      <w:color w:val="002060"/>
                                      <w:lang w:val="pt-BR" w:bidi="pt-BR"/>
                                    </w:rPr>
                                    <w:t>Mudanças Climáticas.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0FB5D263" w14:textId="7826DA2A" w:rsidR="00C325E7" w:rsidRPr="00866A33" w:rsidRDefault="00C325E7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 xml:space="preserve">Projeto Clima </w:t>
                            </w:r>
                          </w:p>
                          <w:p w14:paraId="058C74EC" w14:textId="25AEE432" w:rsidR="006A44F6" w:rsidRPr="00866A33" w:rsidRDefault="006A44F6" w:rsidP="00147236">
                            <w:pPr>
                              <w:pStyle w:val="Ttulo"/>
                              <w:rPr>
                                <w:color w:val="002060"/>
                                <w:lang w:val="pt-BR" w:bidi="pt-BR"/>
                              </w:rPr>
                            </w:pPr>
                            <w:r w:rsidRPr="00866A33">
                              <w:rPr>
                                <w:color w:val="002060"/>
                                <w:lang w:val="pt-BR" w:bidi="pt-BR"/>
                              </w:rPr>
                              <w:t>Mudanças Climáticas.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866A33" w:rsidRDefault="00D077E9" w:rsidP="00AB02A7">
            <w:pPr>
              <w:rPr>
                <w:color w:val="FF0000"/>
                <w:lang w:val="pt-BR"/>
              </w:rPr>
            </w:pPr>
            <w:r w:rsidRPr="00866A33">
              <w:rPr>
                <w:noProof/>
                <w:color w:val="FF0000"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254E35A7">
                      <wp:extent cx="3029803" cy="19050"/>
                      <wp:effectExtent l="19050" t="19050" r="37465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9803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D0A0EB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8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" strokecolor="#7030a0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5C9ECE84" w:rsidR="00D077E9" w:rsidRPr="004F0028" w:rsidRDefault="0087527E" w:rsidP="00AB02A7">
            <w:pPr>
              <w:rPr>
                <w:noProof/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A460044" wp14:editId="53307BD8">
                      <wp:simplePos x="0" y="0"/>
                      <wp:positionH relativeFrom="column">
                        <wp:posOffset>-184457</wp:posOffset>
                      </wp:positionH>
                      <wp:positionV relativeFrom="page">
                        <wp:posOffset>-2791569</wp:posOffset>
                      </wp:positionV>
                      <wp:extent cx="3938905" cy="9553903"/>
                      <wp:effectExtent l="0" t="0" r="4445" b="9525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95539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60320" id="Retângulo 3" o:spid="_x0000_s1026" alt="retângulo branco para o texto na capa" style="position:absolute;margin-left:-14.5pt;margin-top:-219.8pt;width:310.15pt;height:752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7B7668A5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51595D">
                  <w:rPr>
                    <w:rStyle w:val="SubttuloChar"/>
                    <w:b w:val="0"/>
                    <w:noProof/>
                    <w:lang w:val="pt-BR" w:bidi="pt-BR"/>
                  </w:rPr>
                  <w:t>7 de dezembro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E303AA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8A67B33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CE0389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72C856F4" w14:textId="320EA7DD" w:rsidR="0087527E" w:rsidRPr="0087527E" w:rsidRDefault="00C325E7" w:rsidP="0087527E">
            <w:pPr>
              <w:rPr>
                <w:lang w:val="pt-BR"/>
              </w:rPr>
            </w:pPr>
            <w:r>
              <w:rPr>
                <w:lang w:val="pt-BR"/>
              </w:rPr>
              <w:t xml:space="preserve">Breve estudo sobre as causas e consequências do aquecimento global suas principais variáveis </w:t>
            </w:r>
          </w:p>
          <w:p w14:paraId="0ABCD00C" w14:textId="712AA379" w:rsidR="0087527E" w:rsidRPr="0087527E" w:rsidRDefault="0087527E" w:rsidP="0087527E">
            <w:pPr>
              <w:rPr>
                <w:lang w:val="pt-BR"/>
              </w:rPr>
            </w:pPr>
            <w:proofErr w:type="spellStart"/>
            <w:r w:rsidRPr="0087527E">
              <w:rPr>
                <w:lang w:val="pt-BR"/>
              </w:rPr>
              <w:t>Huan</w:t>
            </w:r>
            <w:proofErr w:type="spellEnd"/>
            <w:r w:rsidRPr="0087527E">
              <w:rPr>
                <w:lang w:val="pt-BR"/>
              </w:rPr>
              <w:t xml:space="preserve"> Barros</w:t>
            </w:r>
          </w:p>
          <w:p w14:paraId="4F8EAAB3" w14:textId="351468DB" w:rsidR="00866A33" w:rsidRDefault="0087527E" w:rsidP="00866A33">
            <w:pPr>
              <w:rPr>
                <w:lang w:val="pt-BR"/>
              </w:rPr>
            </w:pPr>
            <w:proofErr w:type="spellStart"/>
            <w:r w:rsidRPr="0087527E">
              <w:rPr>
                <w:lang w:val="pt-BR"/>
              </w:rPr>
              <w:t>Kau</w:t>
            </w:r>
            <w:r w:rsidR="00866A33">
              <w:rPr>
                <w:lang w:val="pt-BR"/>
              </w:rPr>
              <w:t>ê</w:t>
            </w:r>
            <w:proofErr w:type="spellEnd"/>
            <w:r w:rsidRPr="0087527E">
              <w:rPr>
                <w:lang w:val="pt-BR"/>
              </w:rPr>
              <w:t xml:space="preserve"> Mandarino </w:t>
            </w:r>
          </w:p>
          <w:p w14:paraId="6BE1CA9B" w14:textId="015C962F" w:rsidR="00D077E9" w:rsidRPr="004F0028" w:rsidRDefault="0087527E" w:rsidP="00866A33">
            <w:pPr>
              <w:rPr>
                <w:noProof/>
                <w:sz w:val="10"/>
                <w:szCs w:val="10"/>
                <w:lang w:val="pt-BR"/>
              </w:rPr>
            </w:pPr>
            <w:r w:rsidRPr="0087527E">
              <w:rPr>
                <w:lang w:val="pt-BR"/>
              </w:rPr>
              <w:t xml:space="preserve">Luigi </w:t>
            </w:r>
            <w:proofErr w:type="spellStart"/>
            <w:r w:rsidRPr="0087527E">
              <w:rPr>
                <w:lang w:val="pt-BR"/>
              </w:rPr>
              <w:t>Bassorici</w:t>
            </w:r>
            <w:proofErr w:type="spellEnd"/>
          </w:p>
        </w:tc>
      </w:tr>
    </w:tbl>
    <w:p w14:paraId="7056E616" w14:textId="395310E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5DECA1AA">
                <wp:simplePos x="0" y="0"/>
                <wp:positionH relativeFrom="column">
                  <wp:posOffset>-744485</wp:posOffset>
                </wp:positionH>
                <wp:positionV relativeFrom="page">
                  <wp:posOffset>7506269</wp:posOffset>
                </wp:positionV>
                <wp:extent cx="7760970" cy="3316406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16406"/>
                        </a:xfrm>
                        <a:prstGeom prst="rect">
                          <a:avLst/>
                        </a:prstGeom>
                        <a:solidFill>
                          <a:srgbClr val="5A52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69ACF" w14:textId="77777777" w:rsidR="0087527E" w:rsidRDefault="0087527E" w:rsidP="008752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824B9" id="Retângulo 2" o:spid="_x0000_s1027" alt="retângulo colorido" style="position:absolute;margin-left:-58.6pt;margin-top:591.05pt;width:611.1pt;height:261.1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" fillcolor="#5a52c8" stroked="f" strokeweight="2pt">
                <v:textbox>
                  <w:txbxContent>
                    <w:p w14:paraId="65569ACF" w14:textId="77777777" w:rsidR="0087527E" w:rsidRDefault="0087527E" w:rsidP="0087527E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69FD4A40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68052C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2C7A46DD" w:rsidR="008E67EC" w:rsidRPr="003544E1" w:rsidRDefault="003544E1" w:rsidP="0068052C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35BD7CAC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68052C">
        <w:rPr>
          <w:lang w:val="pt-BR"/>
        </w:rPr>
        <w:t>5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710B4136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50C54F3B" w14:textId="77777777" w:rsidR="00AA0C56" w:rsidRDefault="00AA0C56" w:rsidP="00AA0C56">
      <w:pPr>
        <w:jc w:val="right"/>
        <w:rPr>
          <w:highlight w:val="lightGray"/>
          <w:lang w:val="pt-BR"/>
        </w:rPr>
      </w:pPr>
    </w:p>
    <w:p w14:paraId="21BC9D5A" w14:textId="5D176C26" w:rsidR="00AA0C56" w:rsidRDefault="00AA0C56" w:rsidP="00AA0C56">
      <w:pPr>
        <w:jc w:val="right"/>
        <w:rPr>
          <w:lang w:val="pt-BR"/>
        </w:rPr>
      </w:pPr>
      <w:r w:rsidRPr="00AA0C56">
        <w:rPr>
          <w:highlight w:val="lightGray"/>
          <w:lang w:val="pt-BR"/>
        </w:rPr>
        <w:t>Referências</w:t>
      </w:r>
      <w:r>
        <w:rPr>
          <w:lang w:val="pt-BR"/>
        </w:rPr>
        <w:t>..........................................................................................................  p. 18</w:t>
      </w:r>
    </w:p>
    <w:p w14:paraId="57D1ABE7" w14:textId="77777777" w:rsidR="00AA0C56" w:rsidRDefault="00AA0C56" w:rsidP="00473E7A">
      <w:pPr>
        <w:jc w:val="right"/>
        <w:rPr>
          <w:lang w:val="pt-BR"/>
        </w:rPr>
      </w:pP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0A36BFD1" w:rsidR="00857EB1" w:rsidRDefault="009D5C9A" w:rsidP="00183DC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Conceituando a mudança climática</w:t>
            </w:r>
            <w:r w:rsidR="004974E0">
              <w:rPr>
                <w:lang w:val="pt-BR"/>
              </w:rPr>
              <w:t>.</w:t>
            </w:r>
          </w:p>
          <w:p w14:paraId="23E23962" w14:textId="34A2CFE3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4974E0">
              <w:rPr>
                <w:lang w:val="pt-BR"/>
              </w:rPr>
              <w:t>Conceito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72561A4C" w14:textId="0C9EF590" w:rsidR="004974E0" w:rsidRP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>
              <w:rPr>
                <w:lang w:val="pt-BR"/>
              </w:rPr>
              <w:t>Segundo a ONU, a</w:t>
            </w:r>
            <w:r w:rsidR="004974E0" w:rsidRPr="004974E0">
              <w:rPr>
                <w:lang w:val="pt-BR"/>
              </w:rPr>
              <w:t>s mudanças climáticas são transformações a longo prazo nos padrões de temperatura e clima.</w:t>
            </w:r>
          </w:p>
          <w:p w14:paraId="3FA26ADE" w14:textId="13E3D58F" w:rsidR="004974E0" w:rsidRDefault="00106D59" w:rsidP="004974E0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4974E0" w:rsidRPr="004974E0">
              <w:rPr>
                <w:lang w:val="pt-BR"/>
              </w:rPr>
              <w:t>Essas mudanças podem ser naturais, como por meio de variações no ciclo solar. Mas, desde 1800, as atividades humanas têm sido o principal impulsionador das mudanças climáticas, principalmente devido à queima de combustíveis fósseis como carvão, petróleo e gás.</w:t>
            </w:r>
          </w:p>
          <w:p w14:paraId="649E93EB" w14:textId="329D9A01" w:rsidR="00106D59" w:rsidRDefault="00106D59" w:rsidP="004974E0">
            <w:pPr>
              <w:rPr>
                <w:lang w:val="pt-BR"/>
              </w:rPr>
            </w:pPr>
          </w:p>
          <w:p w14:paraId="5940D17B" w14:textId="6037C5EB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o efeito estufa</w:t>
            </w:r>
          </w:p>
          <w:p w14:paraId="143B6661" w14:textId="07A7749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 queima de combustíveis fósseis gera emissões de gases de efeito estufa que agem como um grande cobertor em torno da Terra, retendo o calor do sol e aumentando as temperaturas.</w:t>
            </w:r>
          </w:p>
          <w:p w14:paraId="57BD8AF1" w14:textId="1C06B99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Exemplos de emissões de gases de efeito estufa que estão causando mudanças climáticas incluem dióxido de carbono e metano. Isso vem do uso de gasolina para dirigir um carro ou carvão para aquecer um prédio, por exemplo.</w:t>
            </w:r>
          </w:p>
          <w:p w14:paraId="7FF0EFFA" w14:textId="77596B16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 desmatamento de terras e florestas também pode liberar dióxido de carbono. Aterros para lixo são uma das principais fontes de emissões de metano. Energia, indústria, transporte, edificações, agricultura e uso da terra estão entre os principais emissores.</w:t>
            </w:r>
          </w:p>
          <w:p w14:paraId="41AE0F19" w14:textId="4D85FECF" w:rsidR="00106D59" w:rsidRDefault="00106D59" w:rsidP="00106D59">
            <w:pPr>
              <w:rPr>
                <w:lang w:val="pt-BR"/>
              </w:rPr>
            </w:pPr>
          </w:p>
          <w:p w14:paraId="6B17089C" w14:textId="66CFCDB0" w:rsidR="00106D59" w:rsidRDefault="00106D59" w:rsidP="00106D59">
            <w:pPr>
              <w:pStyle w:val="Subttulo"/>
              <w:framePr w:hSpace="0" w:wrap="auto" w:vAnchor="margin" w:hAnchor="text" w:yAlign="inline"/>
              <w:rPr>
                <w:lang w:val="pt-BR"/>
              </w:rPr>
            </w:pPr>
            <w:r>
              <w:rPr>
                <w:lang w:val="pt-BR"/>
              </w:rPr>
              <w:t>A</w:t>
            </w:r>
            <w:r w:rsidRPr="00106D59">
              <w:rPr>
                <w:lang w:val="pt-BR"/>
              </w:rPr>
              <w:t>s concentrações de gases de efeito estufa estão em seus níveis mais altos em 2 milhões de anos</w:t>
            </w:r>
          </w:p>
          <w:p w14:paraId="5A6BAE03" w14:textId="7C9D4DED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 as emissões continuam aumentando. Como resultado, a Terra está agora cerca de 1,1 °C mais quente do que no final do século XIX. A última década (2011-2020) foi a mais quente já registrada.</w:t>
            </w:r>
          </w:p>
          <w:p w14:paraId="6D6B774F" w14:textId="4EA2855C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pessoas pensam que as mudanças climáticas significam principalmente temperaturas mais altas. Mas o aumento da temperatura é apenas o começo da história.</w:t>
            </w:r>
          </w:p>
          <w:p w14:paraId="4ECD02B1" w14:textId="5332353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Como a Terra é um sistema, onde tudo está conectado, mudanças em uma área podem influenciar mudanças em todas as outras.</w:t>
            </w:r>
          </w:p>
          <w:p w14:paraId="55D62F14" w14:textId="5EA8016F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 </w:t>
            </w:r>
            <w:r w:rsidRPr="00106D59">
              <w:rPr>
                <w:lang w:val="pt-BR"/>
              </w:rPr>
              <w:t>As consequências das mudanças climáticas agora incluem, entre outras, secas intensas, escassez de água, incêndios severos, aumento do nível do mar, inundações, derretimento do gelo polar, tempestades catastróficas e declínio da biodiversidade</w:t>
            </w:r>
          </w:p>
          <w:p w14:paraId="357503BA" w14:textId="169DE20E" w:rsidR="00106D59" w:rsidRDefault="00106D59" w:rsidP="00106D59">
            <w:pPr>
              <w:rPr>
                <w:lang w:val="pt-BR"/>
              </w:rPr>
            </w:pPr>
          </w:p>
          <w:p w14:paraId="41F5FFF6" w14:textId="77777777" w:rsidR="00106D59" w:rsidRDefault="00106D59" w:rsidP="00106D59">
            <w:pPr>
              <w:rPr>
                <w:lang w:val="pt-BR"/>
              </w:rPr>
            </w:pPr>
          </w:p>
          <w:p w14:paraId="185633B5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As pessoas estão enfrentando as mudanças climáticas de diversas maneiras</w:t>
            </w:r>
          </w:p>
          <w:p w14:paraId="3E0A714F" w14:textId="6C793C0E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mudanças climáticas podem afetar nossa saúde, capacidade de cultivar alimentos, habitação, segurança e trabalho.</w:t>
            </w:r>
          </w:p>
          <w:p w14:paraId="564F5A85" w14:textId="7D9D685F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Alguns de nós já são mais vulneráveis aos impactos do clima, como as pessoas que vivem em pequenas nações insulares e outros países em desenvolvimento.</w:t>
            </w:r>
          </w:p>
          <w:p w14:paraId="1BB691DD" w14:textId="5935BCEB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Condições como a elevação do nível do mar e a intrusão da água salgada avançaram ao ponto de comunidades inteiras terem que se mudar, e secas prolongadas estão colocando as pessoas em risco de fome. No futuro, o número de “refugiados do clima” deverá aumentar.</w:t>
            </w:r>
          </w:p>
          <w:p w14:paraId="05E5C63A" w14:textId="5AF24D3A" w:rsidR="00106D59" w:rsidRDefault="00106D59" w:rsidP="00106D59">
            <w:pPr>
              <w:rPr>
                <w:lang w:val="pt-BR"/>
              </w:rPr>
            </w:pPr>
          </w:p>
          <w:p w14:paraId="21F08A66" w14:textId="77777777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Cada aumento no aquecimento global é importante</w:t>
            </w:r>
          </w:p>
          <w:p w14:paraId="23FA33F6" w14:textId="320B63D4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Em uma série de relatórios da ONU, milhares de cientistas e analistas de governos concordaram que limitar o aumento da temperatura global a não mais que 1,5 °C nos ajudaria a evitar os piores impactos climáticos e a manter um clima habitável.</w:t>
            </w:r>
          </w:p>
          <w:p w14:paraId="5FE33A62" w14:textId="1DE04A41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No entanto, com base nos atuais planos climáticos nacionais, o aquecimento global deverá atingir cerca de 3,2 °C até o final do século.</w:t>
            </w:r>
          </w:p>
          <w:p w14:paraId="5E808F43" w14:textId="7322ECB8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As emissões que causam as mudanças climáticas vêm de todas as partes do mundo e afetam a todos, mas alguns países produzem muito mais do que outros.</w:t>
            </w:r>
          </w:p>
          <w:p w14:paraId="25E52FB4" w14:textId="26D92415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Os 100 países menos emissores geram 3 por cento das emissões totais. Os 10 países com as maiores emissões contribuem com 68 por cento.</w:t>
            </w:r>
          </w:p>
          <w:p w14:paraId="1C9FF9F1" w14:textId="29897F12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Todos devem tomar medidas climáticas, mas as pessoas e os países que estão criando mais problemas têm uma responsabilidade maior de agir primeiro.</w:t>
            </w:r>
          </w:p>
          <w:p w14:paraId="500F0EEA" w14:textId="77777777" w:rsidR="00106D59" w:rsidRDefault="00106D59" w:rsidP="00106D59">
            <w:pPr>
              <w:rPr>
                <w:lang w:val="pt-BR"/>
              </w:rPr>
            </w:pPr>
          </w:p>
          <w:p w14:paraId="45F2C0CF" w14:textId="59C40560" w:rsidR="00106D59" w:rsidRPr="00106D59" w:rsidRDefault="00106D59" w:rsidP="00106D59">
            <w:pPr>
              <w:pStyle w:val="Subttulo"/>
              <w:framePr w:wrap="around"/>
              <w:rPr>
                <w:lang w:val="pt-BR"/>
              </w:rPr>
            </w:pPr>
            <w:r w:rsidRPr="00106D59">
              <w:rPr>
                <w:lang w:val="pt-BR"/>
              </w:rPr>
              <w:t>Enfrentamos um grande desafio, mas já conhecemos muitas soluções</w:t>
            </w:r>
          </w:p>
          <w:p w14:paraId="0CDB9141" w14:textId="60E5F9C9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Muitas soluções de mudança climática podem oferecer benefícios econômicos, ao mesmo tempo em que melhoram nossas vidas e protegem o meio ambiente. Também temos acordos globais para orientar o progresso, como a Convenção-Quadro das Nações Unidas sobre Mudança do Clima e o Acordo de Paris.</w:t>
            </w:r>
          </w:p>
          <w:p w14:paraId="3A85DB92" w14:textId="77777777" w:rsid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 </w:t>
            </w:r>
            <w:r w:rsidRPr="00106D59">
              <w:rPr>
                <w:lang w:val="pt-BR"/>
              </w:rPr>
              <w:t>Três grandes categorias de ação são: redução das emissões, adaptação aos impactos climáticos e financiamento dos ajustes necessários.</w:t>
            </w:r>
          </w:p>
          <w:p w14:paraId="0F435FF8" w14:textId="68264A10" w:rsidR="00106D59" w:rsidRPr="00106D59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Mudar os sistemas de energia de combustíveis fósseis para renováveis, como solar ou eólica, reduzirá as emissões que impulsionam as mudanças climáticas. Mas temos que começar agora.</w:t>
            </w:r>
          </w:p>
          <w:p w14:paraId="2BC689CB" w14:textId="3C85BA1A" w:rsidR="009D5C9A" w:rsidRDefault="00106D59" w:rsidP="00106D59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Pr="00106D59">
              <w:rPr>
                <w:lang w:val="pt-BR"/>
              </w:rPr>
              <w:t>Enquanto uma coalizão crescente de países está se comprometendo com emissões líquidas zero até 2050, cerca de metade dos cortes de emissões devem estar em vigor até 2030 para manter o aquecimento abaixo de 1,5 °C. A produção de combustíveis fósseis deve diminuir cerca de 6 por cento ao ano entre 2020 e 2030</w:t>
            </w:r>
            <w:r w:rsidR="009D5C9A">
              <w:rPr>
                <w:lang w:val="pt-BR"/>
              </w:rPr>
              <w:t>.</w:t>
            </w:r>
          </w:p>
          <w:p w14:paraId="71413E06" w14:textId="3A0D60BA" w:rsidR="009D5C9A" w:rsidRDefault="009D5C9A" w:rsidP="00106D59">
            <w:pPr>
              <w:rPr>
                <w:lang w:val="pt-BR"/>
              </w:rPr>
            </w:pPr>
          </w:p>
          <w:p w14:paraId="2E448841" w14:textId="162BE06F" w:rsidR="009D5C9A" w:rsidRDefault="009D5C9A" w:rsidP="00106D59">
            <w:pPr>
              <w:rPr>
                <w:lang w:val="pt-BR"/>
              </w:rPr>
            </w:pPr>
          </w:p>
          <w:p w14:paraId="2C4DCC5B" w14:textId="3FA58438" w:rsidR="009D5C9A" w:rsidRDefault="009D5C9A" w:rsidP="00106D59">
            <w:pPr>
              <w:rPr>
                <w:lang w:val="pt-BR"/>
              </w:rPr>
            </w:pPr>
          </w:p>
          <w:p w14:paraId="4BCE24EC" w14:textId="77777777" w:rsidR="009D5C9A" w:rsidRDefault="009D5C9A" w:rsidP="00106D59">
            <w:pPr>
              <w:rPr>
                <w:lang w:val="pt-BR"/>
              </w:rPr>
            </w:pPr>
          </w:p>
          <w:p w14:paraId="0CCBF928" w14:textId="3E6B3DA3" w:rsidR="009D5C9A" w:rsidRDefault="009D5C9A" w:rsidP="009D5C9A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A importância do Brasil no cenário do aquecimento Global</w:t>
            </w:r>
          </w:p>
          <w:p w14:paraId="2A0747C2" w14:textId="3BDB8476" w:rsidR="009D5C9A" w:rsidRDefault="00E56FA9" w:rsidP="00E56FA9">
            <w:pPr>
              <w:rPr>
                <w:lang w:val="pt-BR"/>
              </w:rPr>
            </w:pPr>
            <w:r>
              <w:rPr>
                <w:lang w:val="pt-BR"/>
              </w:rPr>
              <w:t xml:space="preserve">    Estados Unidos, União Europeia e China, costumam compartilhar os holofotes em discussões sobre mudanças climáticas, por serem as maiores economias e grandes emissores de gazes poluentes, mas o Brasil tem um papel fundamental na luta pelo controle do aquecimento da terra, e não é só por causa da Amazônia.</w:t>
            </w:r>
          </w:p>
          <w:p w14:paraId="6F757D61" w14:textId="2FC6C4D5" w:rsidR="00E56FA9" w:rsidRDefault="00E56FA9" w:rsidP="00E56FA9">
            <w:pPr>
              <w:rPr>
                <w:lang w:val="pt-BR"/>
              </w:rPr>
            </w:pPr>
          </w:p>
          <w:p w14:paraId="7779EDAD" w14:textId="2C500F3D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três fatores que tornam o brasil essencial para evitar efeitos catastróficas das mudanças climáticas:</w:t>
            </w:r>
          </w:p>
          <w:p w14:paraId="16656EAE" w14:textId="51F57042" w:rsidR="00E56FA9" w:rsidRDefault="00E56FA9" w:rsidP="00E56FA9">
            <w:pPr>
              <w:pStyle w:val="Subttulo"/>
              <w:framePr w:wrap="around"/>
              <w:numPr>
                <w:ilvl w:val="0"/>
                <w:numId w:val="9"/>
              </w:numPr>
              <w:rPr>
                <w:lang w:val="pt-BR"/>
              </w:rPr>
            </w:pPr>
            <w:r>
              <w:rPr>
                <w:lang w:val="pt-BR"/>
              </w:rPr>
              <w:t>Volume de emissões de co2</w:t>
            </w:r>
          </w:p>
          <w:p w14:paraId="4FE075C2" w14:textId="60467201" w:rsidR="00E56FA9" w:rsidRPr="00E56FA9" w:rsidRDefault="00E56FA9" w:rsidP="00E56FA9">
            <w:pPr>
              <w:rPr>
                <w:sz w:val="32"/>
                <w:szCs w:val="26"/>
                <w:lang w:val="pt-BR"/>
              </w:rPr>
            </w:pPr>
            <w:r>
              <w:rPr>
                <w:lang w:val="pt-BR"/>
              </w:rPr>
              <w:t>As pesquisas mais recentes colocam o Brasil com 5º ou 6</w:t>
            </w:r>
            <w:r>
              <w:rPr>
                <w:sz w:val="32"/>
                <w:szCs w:val="26"/>
                <w:lang w:val="pt-BR"/>
              </w:rPr>
              <w:t>º maior emissor de gazes do efeito estufa</w:t>
            </w:r>
            <w:r w:rsidR="00C47629">
              <w:rPr>
                <w:sz w:val="32"/>
                <w:szCs w:val="26"/>
                <w:lang w:val="pt-BR"/>
              </w:rPr>
              <w:t xml:space="preserve"> do mundo</w:t>
            </w:r>
            <w:r>
              <w:rPr>
                <w:sz w:val="32"/>
                <w:szCs w:val="26"/>
                <w:lang w:val="pt-BR"/>
              </w:rPr>
              <w:t>, só por estar entre os Top 10 grandes poluidores, nos já seriamos importantes para alcançar as metas do c</w:t>
            </w:r>
            <w:r w:rsidR="00C47629">
              <w:rPr>
                <w:sz w:val="32"/>
                <w:szCs w:val="26"/>
                <w:lang w:val="pt-BR"/>
              </w:rPr>
              <w:t>hamado acordo de Paris,  esse acordo foi assinado em 2015 por mais de cem países, entre eles EUA, UE e Brasil, e prevê que as nações adotem</w:t>
            </w:r>
            <w:r w:rsidR="0051595D">
              <w:rPr>
                <w:sz w:val="32"/>
                <w:szCs w:val="26"/>
                <w:lang w:val="pt-BR"/>
              </w:rPr>
              <w:t xml:space="preserve"> meta de reduções de emissões para limitar o aquecimento da terra em 1,5</w:t>
            </w:r>
            <w:r w:rsidR="0051595D" w:rsidRPr="0051595D">
              <w:rPr>
                <w:sz w:val="32"/>
                <w:szCs w:val="26"/>
                <w:lang w:val="pt-BR"/>
              </w:rPr>
              <w:t>°</w:t>
            </w:r>
            <w:r w:rsidR="0051595D">
              <w:rPr>
                <w:sz w:val="32"/>
                <w:szCs w:val="26"/>
                <w:lang w:val="pt-BR"/>
              </w:rPr>
              <w:t xml:space="preserve"> Celsius até 2100, o planeta já está cerca de </w:t>
            </w:r>
            <w:r w:rsidR="0051595D">
              <w:rPr>
                <w:sz w:val="32"/>
                <w:szCs w:val="26"/>
                <w:lang w:val="pt-BR"/>
              </w:rPr>
              <w:t>1,</w:t>
            </w:r>
            <w:r w:rsidR="0051595D">
              <w:rPr>
                <w:sz w:val="32"/>
                <w:szCs w:val="26"/>
                <w:lang w:val="pt-BR"/>
              </w:rPr>
              <w:t>2</w:t>
            </w:r>
            <w:r w:rsidR="0051595D" w:rsidRPr="0051595D">
              <w:rPr>
                <w:sz w:val="32"/>
                <w:szCs w:val="26"/>
                <w:lang w:val="pt-BR"/>
              </w:rPr>
              <w:t>°</w:t>
            </w:r>
            <w:r w:rsidR="0051595D">
              <w:rPr>
                <w:sz w:val="32"/>
                <w:szCs w:val="26"/>
                <w:lang w:val="pt-BR"/>
              </w:rPr>
              <w:t xml:space="preserve"> Celsius mais quente do que </w:t>
            </w:r>
            <w:r w:rsidR="0051595D">
              <w:rPr>
                <w:sz w:val="32"/>
                <w:szCs w:val="26"/>
                <w:lang w:val="pt-BR"/>
              </w:rPr>
              <w:lastRenderedPageBreak/>
              <w:t xml:space="preserve">no século XIX, segundo cientistas, limitar a subida da temperatura da terra a </w:t>
            </w:r>
            <w:r w:rsidR="0051595D">
              <w:rPr>
                <w:sz w:val="32"/>
                <w:szCs w:val="26"/>
                <w:lang w:val="pt-BR"/>
              </w:rPr>
              <w:t>1,5</w:t>
            </w:r>
            <w:r w:rsidR="0051595D" w:rsidRPr="0051595D">
              <w:rPr>
                <w:sz w:val="32"/>
                <w:szCs w:val="26"/>
                <w:lang w:val="pt-BR"/>
              </w:rPr>
              <w:t>°</w:t>
            </w:r>
            <w:r w:rsidR="0051595D">
              <w:rPr>
                <w:sz w:val="32"/>
                <w:szCs w:val="26"/>
                <w:lang w:val="pt-BR"/>
              </w:rPr>
              <w:t xml:space="preserve">, é essencial para limitar as consequências mais dramáticas das mudanças climáticas, como desertificação em várias áreas do planeta inclusive no Brasil, desaparecimento de países formados por ilhas, e alagamento permanente de bairros e cidade inteiras, as emissões de gazes do efeito estufa estão diretamente relacionadas a este aquecimento acelerado do planeta, e uma forma de medir a responsabilidade de um país no controle climático é calcular o volume de CO2 que ele liberou na atmosfera ao longo da história, acontece que uma nova pesquisa sobre acumulado histórico de emissões de gás carbônico põe o Brasil entre os maiores poluidores do mundo </w:t>
            </w:r>
          </w:p>
          <w:p w14:paraId="1E3D0522" w14:textId="25FAB721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1E50354C" w14:textId="77777777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0C471B87" w14:textId="77777777" w:rsidR="00E56FA9" w:rsidRDefault="00E56FA9" w:rsidP="00E56FA9">
            <w:pPr>
              <w:pStyle w:val="Subttulo"/>
              <w:framePr w:wrap="around"/>
              <w:rPr>
                <w:lang w:val="pt-BR"/>
              </w:rPr>
            </w:pPr>
          </w:p>
          <w:p w14:paraId="171CA242" w14:textId="40898CF4" w:rsidR="00106D59" w:rsidRDefault="00106D59" w:rsidP="00106D59">
            <w:pPr>
              <w:rPr>
                <w:lang w:val="pt-BR"/>
              </w:rPr>
            </w:pPr>
          </w:p>
          <w:p w14:paraId="77F13159" w14:textId="77777777" w:rsidR="00106D59" w:rsidRDefault="00106D59" w:rsidP="00106D59">
            <w:pPr>
              <w:rPr>
                <w:lang w:val="pt-BR"/>
              </w:rPr>
            </w:pPr>
          </w:p>
          <w:p w14:paraId="6329E6F6" w14:textId="77777777" w:rsidR="00106D59" w:rsidRDefault="00106D59" w:rsidP="004974E0">
            <w:pPr>
              <w:rPr>
                <w:lang w:val="pt-BR"/>
              </w:rPr>
            </w:pPr>
          </w:p>
          <w:p w14:paraId="644276F8" w14:textId="64DAE8E6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</w:p>
          <w:p w14:paraId="3D25B378" w14:textId="04DB347E" w:rsidR="004974E0" w:rsidRDefault="004974E0" w:rsidP="00857EB1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&lt;&lt;pra baixo é só modelo&gt;&gt;</w:t>
            </w:r>
          </w:p>
          <w:p w14:paraId="38C02A96" w14:textId="7A998B9D" w:rsidR="004675AD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 xml:space="preserve">aqui quem conhecesse efetivamente as técnicas de </w:t>
            </w:r>
            <w:r w:rsidR="00824448">
              <w:t xml:space="preserve">como </w:t>
            </w:r>
            <w:r w:rsidR="00802C0A" w:rsidRPr="00AD6E44">
              <w:t>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  <w:r w:rsidR="0068052C">
              <w:t xml:space="preserve"> </w:t>
            </w:r>
            <w:r w:rsidR="00802C0A" w:rsidRPr="00AD6E44">
              <w:t>território, como no caso de Portugal, manter a dependência das</w:t>
            </w:r>
            <w:r w:rsidR="00AD6E44">
              <w:t xml:space="preserve"> </w:t>
            </w:r>
            <w:r w:rsidR="00802C0A" w:rsidRPr="00AD6E44">
              <w:t>colônias não significava apenas aversão a riscos, era questão de</w:t>
            </w:r>
            <w:r w:rsidR="00AD6E44">
              <w:t xml:space="preserve"> </w:t>
            </w:r>
            <w:r w:rsidR="00802C0A" w:rsidRPr="00AD6E44">
              <w:t>sobrevivência.</w:t>
            </w:r>
            <w:r w:rsidR="00AD6E44">
              <w:t xml:space="preserve"> </w:t>
            </w:r>
            <w:r w:rsidR="00802C0A" w:rsidRPr="00AD6E44">
              <w:t>Então, a chegada da Família Real Portuguesa, em 1808, significou</w:t>
            </w:r>
            <w:r w:rsidR="00AD6E44">
              <w:t xml:space="preserve"> </w:t>
            </w:r>
            <w:r w:rsidR="00802C0A" w:rsidRPr="00AD6E44">
              <w:t>uma reviravolta na história da siderurgia do Brasil, sobretudo por</w:t>
            </w:r>
            <w:r w:rsidR="00AD6E44">
              <w:t xml:space="preserve"> </w:t>
            </w:r>
            <w:r w:rsidR="00802C0A" w:rsidRPr="00AD6E44">
              <w:t>dois motivos: as usinas, enfim foram autorizadas e incentivadas</w:t>
            </w:r>
            <w:r w:rsidR="00AD6E44">
              <w:t xml:space="preserve"> </w:t>
            </w:r>
            <w:r w:rsidR="00802C0A" w:rsidRPr="00AD6E44">
              <w:t>pela Coroa</w:t>
            </w:r>
            <w:r w:rsidR="007278C4">
              <w:t xml:space="preserve">, e </w:t>
            </w:r>
            <w:r w:rsidR="00802C0A" w:rsidRPr="00AD6E44">
              <w:t>um número maior de viajantes estrangeiros puderam</w:t>
            </w:r>
            <w:r w:rsidR="0068052C">
              <w:t xml:space="preserve"> </w:t>
            </w:r>
            <w:r w:rsidR="00802C0A" w:rsidRPr="00AD6E44">
              <w:t xml:space="preserve">entrar no país, alguns dos quais </w:t>
            </w:r>
            <w:r w:rsidR="007278C4">
              <w:t xml:space="preserve">eram </w:t>
            </w:r>
            <w:r w:rsidR="00802C0A" w:rsidRPr="00AD6E44">
              <w:t>especialistas na área da fabricação</w:t>
            </w:r>
            <w:r w:rsidR="00AD6E44">
              <w:t xml:space="preserve"> </w:t>
            </w:r>
            <w:r w:rsidR="00802C0A" w:rsidRPr="00AD6E44">
              <w:t>de ferro. Começava aí</w:t>
            </w:r>
            <w:r w:rsidR="0017088B" w:rsidRPr="00AD6E44">
              <w:t xml:space="preserve">, </w:t>
            </w:r>
            <w:r w:rsidR="007444FF">
              <w:t>ao mesmo tempo</w:t>
            </w:r>
            <w:r w:rsidR="0017088B" w:rsidRPr="00AD6E44">
              <w:t xml:space="preserve">, </w:t>
            </w:r>
            <w:r w:rsidR="00802C0A" w:rsidRPr="00AD6E44">
              <w:t>o processo de constituição da nação</w:t>
            </w:r>
            <w:r w:rsidR="00AD6E44">
              <w:t xml:space="preserve"> </w:t>
            </w:r>
            <w:r w:rsidR="00802C0A"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9E537AD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</w:t>
            </w:r>
            <w:r w:rsidR="00614111">
              <w:rPr>
                <w:lang w:val="pt-BR"/>
              </w:rPr>
              <w:lastRenderedPageBreak/>
              <w:t xml:space="preserve">para a criação 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</w:t>
            </w:r>
            <w:r w:rsidR="0068052C">
              <w:rPr>
                <w:lang w:val="pt-BR"/>
              </w:rPr>
              <w:t>C</w:t>
            </w:r>
            <w:r w:rsidR="00614111">
              <w:rPr>
                <w:lang w:val="pt-BR"/>
              </w:rPr>
              <w:t>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6FF49B93" w:rsidR="004675AD" w:rsidRPr="004F0028" w:rsidRDefault="0051595D" w:rsidP="001157AC">
            <w:pPr>
              <w:pStyle w:val="Textodenfase"/>
              <w:jc w:val="center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</w:t>
            </w:r>
            <w:r w:rsidR="004675AD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8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kHHA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3F7B5799" w14:textId="77777777" w:rsidR="004675AD" w:rsidRDefault="004675AD" w:rsidP="001157AC">
            <w:pPr>
              <w:pStyle w:val="Contedo"/>
              <w:rPr>
                <w:lang w:val="pt-BR"/>
              </w:rPr>
            </w:pPr>
          </w:p>
          <w:p w14:paraId="1728CCDE" w14:textId="77777777" w:rsidR="007C76A3" w:rsidRDefault="007C76A3" w:rsidP="001157AC">
            <w:pPr>
              <w:pStyle w:val="Contedo"/>
              <w:rPr>
                <w:lang w:val="pt-BR"/>
              </w:rPr>
            </w:pPr>
          </w:p>
          <w:p w14:paraId="3CB29D07" w14:textId="77777777" w:rsidR="007C76A3" w:rsidRDefault="007C76A3" w:rsidP="007C76A3">
            <w:pPr>
              <w:pStyle w:val="Ttulo"/>
            </w:pPr>
          </w:p>
          <w:p w14:paraId="3C4C2937" w14:textId="52CAF0C9" w:rsidR="007C76A3" w:rsidRDefault="007C76A3" w:rsidP="007C76A3">
            <w:pPr>
              <w:pStyle w:val="Ttulo"/>
            </w:pPr>
            <w:r>
              <w:t>Referências</w:t>
            </w:r>
          </w:p>
          <w:p w14:paraId="16747483" w14:textId="5D7FF438" w:rsidR="003C070A" w:rsidRPr="00ED68F4" w:rsidRDefault="004974E0" w:rsidP="003C070A">
            <w:pPr>
              <w:rPr>
                <w:lang w:val="pt-BR"/>
              </w:rPr>
            </w:pPr>
            <w:r w:rsidRPr="004974E0">
              <w:t>https://brasil.un.org/pt-br/175180-o-que-sao-mudancas-climaticas</w:t>
            </w:r>
          </w:p>
        </w:tc>
      </w:tr>
    </w:tbl>
    <w:p w14:paraId="5582D750" w14:textId="77777777" w:rsidR="00702691" w:rsidRPr="004675AD" w:rsidRDefault="00702691" w:rsidP="00702691">
      <w:pPr>
        <w:spacing w:after="200"/>
      </w:pPr>
    </w:p>
    <w:sectPr w:rsidR="00702691" w:rsidRPr="004675AD" w:rsidSect="00702691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1D0AE" w14:textId="77777777" w:rsidR="00EF0C0C" w:rsidRDefault="00EF0C0C">
      <w:r>
        <w:separator/>
      </w:r>
    </w:p>
    <w:p w14:paraId="525F8092" w14:textId="77777777" w:rsidR="00EF0C0C" w:rsidRDefault="00EF0C0C"/>
  </w:endnote>
  <w:endnote w:type="continuationSeparator" w:id="0">
    <w:p w14:paraId="4EC0C5F1" w14:textId="77777777" w:rsidR="00EF0C0C" w:rsidRDefault="00EF0C0C">
      <w:r>
        <w:continuationSeparator/>
      </w:r>
    </w:p>
    <w:p w14:paraId="54768E62" w14:textId="77777777" w:rsidR="00EF0C0C" w:rsidRDefault="00EF0C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2FA14" w14:textId="77777777" w:rsidR="00EF0C0C" w:rsidRDefault="00EF0C0C">
      <w:r>
        <w:separator/>
      </w:r>
    </w:p>
    <w:p w14:paraId="66A0B42B" w14:textId="77777777" w:rsidR="00EF0C0C" w:rsidRDefault="00EF0C0C"/>
  </w:footnote>
  <w:footnote w:type="continuationSeparator" w:id="0">
    <w:p w14:paraId="57BAE0D8" w14:textId="77777777" w:rsidR="00EF0C0C" w:rsidRDefault="00EF0C0C">
      <w:r>
        <w:continuationSeparator/>
      </w:r>
    </w:p>
    <w:p w14:paraId="375093AA" w14:textId="77777777" w:rsidR="00EF0C0C" w:rsidRDefault="00EF0C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5D706E7C"/>
    <w:multiLevelType w:val="hybridMultilevel"/>
    <w:tmpl w:val="75F6CACE"/>
    <w:lvl w:ilvl="0" w:tplc="58367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0680DF3"/>
    <w:multiLevelType w:val="hybridMultilevel"/>
    <w:tmpl w:val="0368EC40"/>
    <w:lvl w:ilvl="0" w:tplc="4E963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8"/>
  </w:num>
  <w:num w:numId="6" w16cid:durableId="1955794134">
    <w:abstractNumId w:val="3"/>
  </w:num>
  <w:num w:numId="7" w16cid:durableId="1877236339">
    <w:abstractNumId w:val="2"/>
  </w:num>
  <w:num w:numId="8" w16cid:durableId="401801556">
    <w:abstractNumId w:val="5"/>
  </w:num>
  <w:num w:numId="9" w16cid:durableId="861670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1321A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06D59"/>
    <w:rsid w:val="001169FE"/>
    <w:rsid w:val="00130E9D"/>
    <w:rsid w:val="00141BB8"/>
    <w:rsid w:val="0014594A"/>
    <w:rsid w:val="00145E7A"/>
    <w:rsid w:val="00147236"/>
    <w:rsid w:val="00150A6D"/>
    <w:rsid w:val="0015426D"/>
    <w:rsid w:val="0016048C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93F57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48CE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6EE"/>
    <w:rsid w:val="00263F50"/>
    <w:rsid w:val="0027638D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070A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2A6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974E0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595D"/>
    <w:rsid w:val="00516A86"/>
    <w:rsid w:val="005275F6"/>
    <w:rsid w:val="00535A57"/>
    <w:rsid w:val="00536D5D"/>
    <w:rsid w:val="005420BC"/>
    <w:rsid w:val="0054297E"/>
    <w:rsid w:val="0055535B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370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110E"/>
    <w:rsid w:val="006529D5"/>
    <w:rsid w:val="00656C4D"/>
    <w:rsid w:val="00670020"/>
    <w:rsid w:val="00670959"/>
    <w:rsid w:val="006758C8"/>
    <w:rsid w:val="0068052C"/>
    <w:rsid w:val="00682250"/>
    <w:rsid w:val="00686317"/>
    <w:rsid w:val="006966AD"/>
    <w:rsid w:val="006A0271"/>
    <w:rsid w:val="006A02A3"/>
    <w:rsid w:val="006A0656"/>
    <w:rsid w:val="006A44F6"/>
    <w:rsid w:val="006A5BFD"/>
    <w:rsid w:val="006A76D3"/>
    <w:rsid w:val="006A7CCF"/>
    <w:rsid w:val="006B28C5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53EF"/>
    <w:rsid w:val="006F638B"/>
    <w:rsid w:val="006F6A53"/>
    <w:rsid w:val="006F6CAA"/>
    <w:rsid w:val="00702691"/>
    <w:rsid w:val="00707F45"/>
    <w:rsid w:val="0072591E"/>
    <w:rsid w:val="007278C4"/>
    <w:rsid w:val="007302B3"/>
    <w:rsid w:val="00730733"/>
    <w:rsid w:val="007309BB"/>
    <w:rsid w:val="00730E3A"/>
    <w:rsid w:val="00735F47"/>
    <w:rsid w:val="00736AAF"/>
    <w:rsid w:val="007444F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C76A3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4448"/>
    <w:rsid w:val="00825ECC"/>
    <w:rsid w:val="008375A9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66A33"/>
    <w:rsid w:val="008704DB"/>
    <w:rsid w:val="00870989"/>
    <w:rsid w:val="0087527E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4DFE"/>
    <w:rsid w:val="0098635E"/>
    <w:rsid w:val="00990ED1"/>
    <w:rsid w:val="0099773C"/>
    <w:rsid w:val="0099797C"/>
    <w:rsid w:val="009B035F"/>
    <w:rsid w:val="009B2295"/>
    <w:rsid w:val="009C2DF7"/>
    <w:rsid w:val="009C4893"/>
    <w:rsid w:val="009C49BE"/>
    <w:rsid w:val="009C7720"/>
    <w:rsid w:val="009D3736"/>
    <w:rsid w:val="009D523D"/>
    <w:rsid w:val="009D5C9A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0C56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16C"/>
    <w:rsid w:val="00C10B3D"/>
    <w:rsid w:val="00C1299B"/>
    <w:rsid w:val="00C16BB0"/>
    <w:rsid w:val="00C2462D"/>
    <w:rsid w:val="00C325E7"/>
    <w:rsid w:val="00C378A4"/>
    <w:rsid w:val="00C37C72"/>
    <w:rsid w:val="00C4086D"/>
    <w:rsid w:val="00C40F5D"/>
    <w:rsid w:val="00C421EE"/>
    <w:rsid w:val="00C4761E"/>
    <w:rsid w:val="00C47629"/>
    <w:rsid w:val="00C614A1"/>
    <w:rsid w:val="00C6648A"/>
    <w:rsid w:val="00C70489"/>
    <w:rsid w:val="00C7174A"/>
    <w:rsid w:val="00C74A94"/>
    <w:rsid w:val="00C85CE2"/>
    <w:rsid w:val="00C9740A"/>
    <w:rsid w:val="00CA07F4"/>
    <w:rsid w:val="00CA1896"/>
    <w:rsid w:val="00CA3857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2A90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6E4D"/>
    <w:rsid w:val="00E17CB6"/>
    <w:rsid w:val="00E22ACD"/>
    <w:rsid w:val="00E22FD5"/>
    <w:rsid w:val="00E302FE"/>
    <w:rsid w:val="00E36435"/>
    <w:rsid w:val="00E37430"/>
    <w:rsid w:val="00E3786C"/>
    <w:rsid w:val="00E55414"/>
    <w:rsid w:val="00E56FA9"/>
    <w:rsid w:val="00E600D1"/>
    <w:rsid w:val="00E620B0"/>
    <w:rsid w:val="00E65D17"/>
    <w:rsid w:val="00E72F0C"/>
    <w:rsid w:val="00E76786"/>
    <w:rsid w:val="00E77F8C"/>
    <w:rsid w:val="00E81B40"/>
    <w:rsid w:val="00E83187"/>
    <w:rsid w:val="00E9169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0C0C"/>
    <w:rsid w:val="00EF555B"/>
    <w:rsid w:val="00EF58AE"/>
    <w:rsid w:val="00F027BB"/>
    <w:rsid w:val="00F10248"/>
    <w:rsid w:val="00F11DCF"/>
    <w:rsid w:val="00F15AFE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A6117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  <w:rsid w:val="00FF1A5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1B0304"/>
    <w:rsid w:val="0029087B"/>
    <w:rsid w:val="00317466"/>
    <w:rsid w:val="00333950"/>
    <w:rsid w:val="00495D1E"/>
    <w:rsid w:val="004D1C50"/>
    <w:rsid w:val="0050388F"/>
    <w:rsid w:val="00524891"/>
    <w:rsid w:val="0090191F"/>
    <w:rsid w:val="00955B40"/>
    <w:rsid w:val="00AE7F86"/>
    <w:rsid w:val="00BD3AEC"/>
    <w:rsid w:val="00C37F58"/>
    <w:rsid w:val="00E4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1883</TotalTime>
  <Pages>7</Pages>
  <Words>1504</Words>
  <Characters>8573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7</cp:revision>
  <cp:lastPrinted>2022-11-18T19:37:00Z</cp:lastPrinted>
  <dcterms:created xsi:type="dcterms:W3CDTF">2022-12-06T01:20:00Z</dcterms:created>
  <dcterms:modified xsi:type="dcterms:W3CDTF">2022-12-08T00:03:00Z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